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0CE86" w14:textId="77777777" w:rsidR="00974405" w:rsidRPr="00C148D2" w:rsidRDefault="00974405"/>
    <w:p w14:paraId="1382C19D" w14:textId="77777777" w:rsidR="00974405" w:rsidRPr="00C148D2" w:rsidRDefault="2E49A7CE" w:rsidP="2E49A7CE">
      <w:pPr>
        <w:pStyle w:val="CV"/>
      </w:pPr>
      <w:r w:rsidRPr="00C148D2">
        <w:t>CURRICULUM VITAE</w:t>
      </w:r>
    </w:p>
    <w:p w14:paraId="4254FDE3" w14:textId="671D82C3" w:rsidR="0035134C" w:rsidRPr="00DD463B" w:rsidRDefault="00DD463B">
      <w:pPr>
        <w:pStyle w:val="naam"/>
        <w:rPr>
          <w:lang w:val="en-US"/>
        </w:rPr>
      </w:pPr>
      <w:r w:rsidRPr="00DD463B">
        <w:rPr>
          <w:lang w:val="en-US"/>
        </w:rPr>
        <w:t>{{</w:t>
      </w:r>
      <w:proofErr w:type="spellStart"/>
      <w:r w:rsidRPr="00DD463B">
        <w:rPr>
          <w:lang w:val="en-US"/>
        </w:rPr>
        <w:t>full_</w:t>
      </w:r>
      <w:proofErr w:type="gramStart"/>
      <w:r w:rsidRPr="00DD463B">
        <w:rPr>
          <w:lang w:val="en-US"/>
        </w:rPr>
        <w:t>name</w:t>
      </w:r>
      <w:proofErr w:type="spellEnd"/>
      <w:r w:rsidRPr="00DD463B">
        <w:rPr>
          <w:lang w:val="en-US"/>
        </w:rPr>
        <w:t xml:space="preserve"> }</w:t>
      </w:r>
      <w:proofErr w:type="gramEnd"/>
      <w:r w:rsidRPr="00DD463B">
        <w:rPr>
          <w:lang w:val="en-US"/>
        </w:rPr>
        <w:t>}</w:t>
      </w:r>
    </w:p>
    <w:p w14:paraId="1778F106" w14:textId="77777777" w:rsidR="0035134C" w:rsidRPr="00C148D2" w:rsidRDefault="0035134C">
      <w:pPr>
        <w:pStyle w:val="naam"/>
      </w:pPr>
    </w:p>
    <w:p w14:paraId="212D6FBB" w14:textId="47DD7AE3" w:rsidR="0035134C" w:rsidRPr="00C148D2" w:rsidRDefault="001E77B8" w:rsidP="2E49A7CE">
      <w:pPr>
        <w:jc w:val="center"/>
        <w:rPr>
          <w:b/>
          <w:bCs/>
          <w:color w:val="000080"/>
          <w:sz w:val="22"/>
          <w:szCs w:val="22"/>
        </w:rPr>
      </w:pPr>
      <w:r w:rsidRPr="00C148D2">
        <w:rPr>
          <w:b/>
          <w:bCs/>
          <w:smallCaps/>
          <w:color w:val="000080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Junior Integration Engineer</w:t>
      </w:r>
    </w:p>
    <w:p w14:paraId="22FD07BB" w14:textId="77777777" w:rsidR="00974405" w:rsidRDefault="0097440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922"/>
      </w:tblGrid>
      <w:tr w:rsidR="004862EC" w:rsidRPr="00C148D2" w14:paraId="5473F761" w14:textId="77777777" w:rsidTr="0010231B">
        <w:trPr>
          <w:cantSplit/>
          <w:trHeight w:val="368"/>
        </w:trPr>
        <w:tc>
          <w:tcPr>
            <w:tcW w:w="8922" w:type="dxa"/>
            <w:shd w:val="clear" w:color="auto" w:fill="D9D9D9" w:themeFill="background1" w:themeFillShade="D9"/>
            <w:vAlign w:val="center"/>
          </w:tcPr>
          <w:p w14:paraId="403F38D4" w14:textId="0F21656D" w:rsidR="004862EC" w:rsidRPr="00C148D2" w:rsidRDefault="004862EC" w:rsidP="002E3CCF">
            <w:pPr>
              <w:keepNext/>
              <w:tabs>
                <w:tab w:val="left" w:pos="0"/>
              </w:tabs>
              <w:rPr>
                <w:rStyle w:val="tabeltitel"/>
              </w:rPr>
            </w:pPr>
            <w:r>
              <w:rPr>
                <w:rStyle w:val="tabeltitel"/>
              </w:rPr>
              <w:t>Summary</w:t>
            </w:r>
          </w:p>
        </w:tc>
      </w:tr>
      <w:tr w:rsidR="004862EC" w:rsidRPr="00C148D2" w14:paraId="66E3574B" w14:textId="77777777" w:rsidTr="0010231B">
        <w:trPr>
          <w:cantSplit/>
          <w:trHeight w:val="369"/>
        </w:trPr>
        <w:tc>
          <w:tcPr>
            <w:tcW w:w="8922" w:type="dxa"/>
          </w:tcPr>
          <w:p w14:paraId="3A72F30F" w14:textId="6095C821" w:rsidR="004862EC" w:rsidRPr="00DD463B" w:rsidRDefault="0010231B" w:rsidP="002E3CCF">
            <w:pPr>
              <w:rPr>
                <w:lang w:val="nl-BE"/>
              </w:rPr>
            </w:pPr>
            <w:r>
              <w:rPr>
                <w:lang w:val="nl-BE"/>
              </w:rPr>
              <w:t>{{profile}}</w:t>
            </w:r>
          </w:p>
        </w:tc>
      </w:tr>
    </w:tbl>
    <w:p w14:paraId="4336DFA6" w14:textId="77777777" w:rsidR="004862EC" w:rsidRPr="00C148D2" w:rsidRDefault="004862EC"/>
    <w:p w14:paraId="7459C77B" w14:textId="77777777" w:rsidR="0035134C" w:rsidRPr="00C148D2" w:rsidRDefault="0035134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08"/>
        <w:gridCol w:w="7020"/>
      </w:tblGrid>
      <w:tr w:rsidR="00974405" w:rsidRPr="00C148D2" w14:paraId="22DE5F4B" w14:textId="77777777" w:rsidTr="661DDEB2">
        <w:trPr>
          <w:cantSplit/>
          <w:trHeight w:val="567"/>
        </w:trPr>
        <w:tc>
          <w:tcPr>
            <w:tcW w:w="8928" w:type="dxa"/>
            <w:gridSpan w:val="2"/>
            <w:shd w:val="clear" w:color="auto" w:fill="D9D9D9" w:themeFill="background1" w:themeFillShade="D9"/>
            <w:vAlign w:val="center"/>
          </w:tcPr>
          <w:p w14:paraId="4D5AC432" w14:textId="77777777" w:rsidR="00974405" w:rsidRPr="00C148D2" w:rsidRDefault="2E49A7CE" w:rsidP="2E49A7CE">
            <w:pPr>
              <w:keepNext/>
              <w:tabs>
                <w:tab w:val="left" w:pos="0"/>
              </w:tabs>
              <w:rPr>
                <w:rStyle w:val="tabeltitel"/>
              </w:rPr>
            </w:pPr>
            <w:r w:rsidRPr="00C148D2">
              <w:rPr>
                <w:rStyle w:val="tabeltitel"/>
              </w:rPr>
              <w:t>Personalia</w:t>
            </w:r>
          </w:p>
        </w:tc>
      </w:tr>
      <w:tr w:rsidR="00974405" w:rsidRPr="00C148D2" w14:paraId="036DCFC9" w14:textId="77777777" w:rsidTr="661DDEB2">
        <w:trPr>
          <w:cantSplit/>
        </w:trPr>
        <w:tc>
          <w:tcPr>
            <w:tcW w:w="1908" w:type="dxa"/>
          </w:tcPr>
          <w:p w14:paraId="1B7D5189" w14:textId="77777777" w:rsidR="00974405" w:rsidRPr="00C148D2" w:rsidRDefault="2E49A7CE">
            <w:pPr>
              <w:tabs>
                <w:tab w:val="left" w:pos="0"/>
              </w:tabs>
            </w:pPr>
            <w:r w:rsidRPr="00C148D2">
              <w:t>Nationality</w:t>
            </w:r>
          </w:p>
        </w:tc>
        <w:tc>
          <w:tcPr>
            <w:tcW w:w="7020" w:type="dxa"/>
          </w:tcPr>
          <w:p w14:paraId="6423483D" w14:textId="32978578" w:rsidR="00974405" w:rsidRPr="00DD463B" w:rsidRDefault="00DD463B" w:rsidP="661DDEB2">
            <w:pPr>
              <w:rPr>
                <w:lang w:val="nl-BE"/>
              </w:rPr>
            </w:pPr>
            <w:r>
              <w:rPr>
                <w:lang w:val="nl-BE"/>
              </w:rPr>
              <w:t>{{</w:t>
            </w:r>
            <w:proofErr w:type="spellStart"/>
            <w:r>
              <w:rPr>
                <w:lang w:val="nl-BE"/>
              </w:rPr>
              <w:t>nationality</w:t>
            </w:r>
            <w:proofErr w:type="spellEnd"/>
            <w:r>
              <w:rPr>
                <w:lang w:val="nl-BE"/>
              </w:rPr>
              <w:t>}}</w:t>
            </w:r>
          </w:p>
        </w:tc>
      </w:tr>
      <w:tr w:rsidR="00974405" w:rsidRPr="00C148D2" w14:paraId="3C273F3A" w14:textId="77777777" w:rsidTr="661DDEB2">
        <w:trPr>
          <w:cantSplit/>
        </w:trPr>
        <w:tc>
          <w:tcPr>
            <w:tcW w:w="1908" w:type="dxa"/>
          </w:tcPr>
          <w:p w14:paraId="241AE8C6" w14:textId="77777777" w:rsidR="00974405" w:rsidRPr="00C148D2" w:rsidRDefault="2E49A7CE">
            <w:pPr>
              <w:tabs>
                <w:tab w:val="left" w:pos="0"/>
              </w:tabs>
            </w:pPr>
            <w:r w:rsidRPr="00C148D2">
              <w:t>Gender</w:t>
            </w:r>
          </w:p>
        </w:tc>
        <w:tc>
          <w:tcPr>
            <w:tcW w:w="7020" w:type="dxa"/>
          </w:tcPr>
          <w:p w14:paraId="466F9A79" w14:textId="5EBA1DF4" w:rsidR="00974405" w:rsidRPr="00DD463B" w:rsidRDefault="00DD463B" w:rsidP="661DDEB2">
            <w:pPr>
              <w:rPr>
                <w:lang w:val="nl-BE"/>
              </w:rPr>
            </w:pPr>
            <w:r>
              <w:rPr>
                <w:lang w:val="nl-BE"/>
              </w:rPr>
              <w:t>{{</w:t>
            </w:r>
            <w:proofErr w:type="spellStart"/>
            <w:r w:rsidR="009F2367" w:rsidRPr="009F2367">
              <w:rPr>
                <w:lang w:val="nl-BE"/>
              </w:rPr>
              <w:t>sex</w:t>
            </w:r>
            <w:proofErr w:type="spellEnd"/>
            <w:r>
              <w:rPr>
                <w:lang w:val="nl-BE"/>
              </w:rPr>
              <w:t>}}</w:t>
            </w:r>
          </w:p>
        </w:tc>
      </w:tr>
      <w:tr w:rsidR="00974405" w:rsidRPr="00C148D2" w14:paraId="0E7CEEB8" w14:textId="77777777" w:rsidTr="661DDEB2">
        <w:trPr>
          <w:cantSplit/>
        </w:trPr>
        <w:tc>
          <w:tcPr>
            <w:tcW w:w="1908" w:type="dxa"/>
          </w:tcPr>
          <w:p w14:paraId="4C8BFB35" w14:textId="77777777" w:rsidR="00974405" w:rsidRPr="00C148D2" w:rsidRDefault="2E49A7CE">
            <w:pPr>
              <w:tabs>
                <w:tab w:val="left" w:pos="0"/>
              </w:tabs>
            </w:pPr>
            <w:r w:rsidRPr="00C148D2">
              <w:t>Year of Birth</w:t>
            </w:r>
          </w:p>
        </w:tc>
        <w:tc>
          <w:tcPr>
            <w:tcW w:w="7020" w:type="dxa"/>
          </w:tcPr>
          <w:p w14:paraId="7DCB7F42" w14:textId="3990A7CA" w:rsidR="00974405" w:rsidRPr="00DD463B" w:rsidRDefault="00DD463B" w:rsidP="38819676">
            <w:pPr>
              <w:rPr>
                <w:lang w:val="nl-BE"/>
              </w:rPr>
            </w:pPr>
            <w:r>
              <w:rPr>
                <w:lang w:val="nl-BE"/>
              </w:rPr>
              <w:t>{{</w:t>
            </w:r>
            <w:proofErr w:type="spellStart"/>
            <w:r>
              <w:rPr>
                <w:lang w:val="nl-BE"/>
              </w:rPr>
              <w:t>year_of_birth</w:t>
            </w:r>
            <w:proofErr w:type="spellEnd"/>
            <w:r>
              <w:rPr>
                <w:lang w:val="nl-BE"/>
              </w:rPr>
              <w:t>}}</w:t>
            </w:r>
          </w:p>
        </w:tc>
      </w:tr>
      <w:tr w:rsidR="006E7CC6" w:rsidRPr="00C148D2" w14:paraId="4BCC38AD" w14:textId="77777777" w:rsidTr="661DDEB2">
        <w:trPr>
          <w:cantSplit/>
        </w:trPr>
        <w:tc>
          <w:tcPr>
            <w:tcW w:w="1908" w:type="dxa"/>
          </w:tcPr>
          <w:p w14:paraId="72DF3A77" w14:textId="714E04B8" w:rsidR="006E7CC6" w:rsidRPr="00C148D2" w:rsidRDefault="006E7CC6">
            <w:pPr>
              <w:tabs>
                <w:tab w:val="left" w:pos="0"/>
              </w:tabs>
            </w:pPr>
            <w:r w:rsidRPr="00C148D2">
              <w:t>Email</w:t>
            </w:r>
          </w:p>
        </w:tc>
        <w:tc>
          <w:tcPr>
            <w:tcW w:w="7020" w:type="dxa"/>
          </w:tcPr>
          <w:p w14:paraId="78D2D898" w14:textId="40872677" w:rsidR="006E7CC6" w:rsidRPr="00DD463B" w:rsidRDefault="00DD463B" w:rsidP="38819676">
            <w:pPr>
              <w:rPr>
                <w:lang w:val="nl-BE"/>
              </w:rPr>
            </w:pPr>
            <w:r>
              <w:rPr>
                <w:lang w:val="nl-BE"/>
              </w:rPr>
              <w:t>{{</w:t>
            </w:r>
            <w:proofErr w:type="spellStart"/>
            <w:r>
              <w:rPr>
                <w:lang w:val="nl-BE"/>
              </w:rPr>
              <w:t>company_email</w:t>
            </w:r>
            <w:proofErr w:type="spellEnd"/>
            <w:r>
              <w:rPr>
                <w:lang w:val="nl-BE"/>
              </w:rPr>
              <w:t>}}</w:t>
            </w:r>
          </w:p>
        </w:tc>
      </w:tr>
      <w:tr w:rsidR="006E7CC6" w:rsidRPr="00C148D2" w14:paraId="553BCD0D" w14:textId="77777777" w:rsidTr="661DDEB2">
        <w:trPr>
          <w:cantSplit/>
        </w:trPr>
        <w:tc>
          <w:tcPr>
            <w:tcW w:w="1908" w:type="dxa"/>
          </w:tcPr>
          <w:p w14:paraId="55DD8B7D" w14:textId="50CAC03C" w:rsidR="006E7CC6" w:rsidRPr="00C148D2" w:rsidRDefault="006E7CC6">
            <w:pPr>
              <w:tabs>
                <w:tab w:val="left" w:pos="0"/>
              </w:tabs>
            </w:pPr>
            <w:r w:rsidRPr="00C148D2">
              <w:t>Phone</w:t>
            </w:r>
          </w:p>
        </w:tc>
        <w:tc>
          <w:tcPr>
            <w:tcW w:w="7020" w:type="dxa"/>
          </w:tcPr>
          <w:p w14:paraId="2F3D142D" w14:textId="34EA8A0D" w:rsidR="006E7CC6" w:rsidRPr="00DD463B" w:rsidRDefault="00DD463B" w:rsidP="38819676">
            <w:pPr>
              <w:rPr>
                <w:lang w:val="nl-BE"/>
              </w:rPr>
            </w:pPr>
            <w:r>
              <w:rPr>
                <w:lang w:val="nl-BE"/>
              </w:rPr>
              <w:t>{{</w:t>
            </w:r>
            <w:proofErr w:type="spellStart"/>
            <w:r>
              <w:rPr>
                <w:lang w:val="nl-BE"/>
              </w:rPr>
              <w:t>phone_number</w:t>
            </w:r>
            <w:proofErr w:type="spellEnd"/>
            <w:r>
              <w:rPr>
                <w:lang w:val="nl-BE"/>
              </w:rPr>
              <w:t>}}</w:t>
            </w:r>
          </w:p>
        </w:tc>
      </w:tr>
      <w:tr w:rsidR="00974405" w:rsidRPr="00C148D2" w14:paraId="1D3C8731" w14:textId="77777777" w:rsidTr="661DDEB2">
        <w:trPr>
          <w:cantSplit/>
        </w:trPr>
        <w:tc>
          <w:tcPr>
            <w:tcW w:w="1908" w:type="dxa"/>
          </w:tcPr>
          <w:p w14:paraId="66C61233" w14:textId="77777777" w:rsidR="00974405" w:rsidRPr="00C148D2" w:rsidRDefault="2E49A7CE">
            <w:pPr>
              <w:tabs>
                <w:tab w:val="left" w:pos="0"/>
              </w:tabs>
            </w:pPr>
            <w:r w:rsidRPr="00C148D2">
              <w:t xml:space="preserve">Cronos </w:t>
            </w:r>
            <w:proofErr w:type="spellStart"/>
            <w:r w:rsidRPr="00C148D2">
              <w:t>nv</w:t>
            </w:r>
            <w:proofErr w:type="spellEnd"/>
          </w:p>
        </w:tc>
        <w:tc>
          <w:tcPr>
            <w:tcW w:w="7020" w:type="dxa"/>
          </w:tcPr>
          <w:p w14:paraId="3AC89714" w14:textId="550D90FA" w:rsidR="00974405" w:rsidRPr="00C148D2" w:rsidRDefault="2E49A7CE" w:rsidP="38819676">
            <w:r w:rsidRPr="00C148D2">
              <w:t xml:space="preserve">Since </w:t>
            </w:r>
            <w:r w:rsidR="00DD463B" w:rsidRPr="00DD463B">
              <w:rPr>
                <w:lang w:val="en-US"/>
              </w:rPr>
              <w:t>{{</w:t>
            </w:r>
            <w:proofErr w:type="spellStart"/>
            <w:r w:rsidR="00DD463B">
              <w:rPr>
                <w:lang w:val="en-US"/>
              </w:rPr>
              <w:t>start_date</w:t>
            </w:r>
            <w:proofErr w:type="spellEnd"/>
            <w:r w:rsidR="00DD463B">
              <w:rPr>
                <w:lang w:val="en-US"/>
              </w:rPr>
              <w:t>}}</w:t>
            </w:r>
            <w:r w:rsidRPr="00C148D2">
              <w:t xml:space="preserve"> with Integration Designers NV, part of the Cronos group </w:t>
            </w:r>
          </w:p>
        </w:tc>
      </w:tr>
    </w:tbl>
    <w:p w14:paraId="666690B1" w14:textId="77777777" w:rsidR="0035134C" w:rsidRPr="00C148D2" w:rsidRDefault="0035134C">
      <w:pPr>
        <w:tabs>
          <w:tab w:val="left" w:pos="0"/>
        </w:tabs>
      </w:pPr>
    </w:p>
    <w:p w14:paraId="6BFB0764" w14:textId="77777777" w:rsidR="00974405" w:rsidRPr="00C148D2" w:rsidRDefault="00974405">
      <w:pPr>
        <w:tabs>
          <w:tab w:val="left" w:pos="0"/>
        </w:tabs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64"/>
        <w:gridCol w:w="4464"/>
      </w:tblGrid>
      <w:tr w:rsidR="00974405" w:rsidRPr="00C148D2" w14:paraId="186A47C2" w14:textId="77777777" w:rsidTr="661DDEB2">
        <w:trPr>
          <w:cantSplit/>
          <w:trHeight w:val="567"/>
        </w:trPr>
        <w:tc>
          <w:tcPr>
            <w:tcW w:w="8928" w:type="dxa"/>
            <w:gridSpan w:val="2"/>
            <w:shd w:val="clear" w:color="auto" w:fill="D9D9D9" w:themeFill="background1" w:themeFillShade="D9"/>
            <w:vAlign w:val="center"/>
          </w:tcPr>
          <w:p w14:paraId="0999A27D" w14:textId="77777777" w:rsidR="00974405" w:rsidRPr="00C148D2" w:rsidRDefault="2E49A7CE" w:rsidP="2E49A7CE">
            <w:pPr>
              <w:tabs>
                <w:tab w:val="left" w:pos="0"/>
              </w:tabs>
              <w:rPr>
                <w:rStyle w:val="tabeltitel"/>
              </w:rPr>
            </w:pPr>
            <w:r w:rsidRPr="00C148D2">
              <w:rPr>
                <w:rStyle w:val="tabeltitel"/>
              </w:rPr>
              <w:t>Languages</w:t>
            </w:r>
          </w:p>
        </w:tc>
      </w:tr>
      <w:tr w:rsidR="00660B77" w:rsidRPr="00C148D2" w14:paraId="7B677BA9" w14:textId="77777777" w:rsidTr="00B845A8">
        <w:trPr>
          <w:cantSplit/>
        </w:trPr>
        <w:tc>
          <w:tcPr>
            <w:tcW w:w="8928" w:type="dxa"/>
            <w:gridSpan w:val="2"/>
          </w:tcPr>
          <w:p w14:paraId="06B95D29" w14:textId="7E58F326" w:rsidR="00660B77" w:rsidRPr="00660B77" w:rsidRDefault="00660B77" w:rsidP="00660B77">
            <w:pPr>
              <w:rPr>
                <w:lang w:val="en-US"/>
              </w:rPr>
            </w:pPr>
            <w:r w:rsidRPr="00E51794">
              <w:t>{%</w:t>
            </w:r>
            <w:r>
              <w:t>tr</w:t>
            </w:r>
            <w:r w:rsidRPr="00E51794">
              <w:t xml:space="preserve"> for item in </w:t>
            </w:r>
            <w:r w:rsidRPr="00660B77">
              <w:rPr>
                <w:lang w:val="en-US"/>
              </w:rPr>
              <w:t>languages</w:t>
            </w:r>
            <w:r w:rsidR="00C07AB8">
              <w:rPr>
                <w:lang w:val="en-US"/>
              </w:rPr>
              <w:t xml:space="preserve"> </w:t>
            </w:r>
            <w:r w:rsidRPr="00E51794">
              <w:t>%}</w:t>
            </w:r>
          </w:p>
        </w:tc>
      </w:tr>
      <w:tr w:rsidR="00660B77" w:rsidRPr="00C148D2" w14:paraId="2C1F0BBA" w14:textId="77777777" w:rsidTr="00F32FEF">
        <w:trPr>
          <w:cantSplit/>
        </w:trPr>
        <w:tc>
          <w:tcPr>
            <w:tcW w:w="4464" w:type="dxa"/>
          </w:tcPr>
          <w:p w14:paraId="0795349F" w14:textId="72B4B7B5" w:rsidR="00660B77" w:rsidRPr="00660B77" w:rsidRDefault="00660B77" w:rsidP="00660B77">
            <w:pPr>
              <w:rPr>
                <w:lang w:val="nl-BE"/>
              </w:rPr>
            </w:pPr>
            <w:proofErr w:type="gramStart"/>
            <w:r>
              <w:t>{{ item</w:t>
            </w:r>
            <w:proofErr w:type="gramEnd"/>
            <w:r>
              <w:t>.</w:t>
            </w:r>
            <w:proofErr w:type="spellStart"/>
            <w:r w:rsidRPr="00660B77">
              <w:rPr>
                <w:lang w:val="nl-BE"/>
              </w:rPr>
              <w:t>language_name</w:t>
            </w:r>
            <w:proofErr w:type="spellEnd"/>
            <w:r>
              <w:t xml:space="preserve"> }}</w:t>
            </w:r>
          </w:p>
        </w:tc>
        <w:tc>
          <w:tcPr>
            <w:tcW w:w="4464" w:type="dxa"/>
          </w:tcPr>
          <w:p w14:paraId="44F2A7E0" w14:textId="40768550" w:rsidR="00660B77" w:rsidRPr="00660B77" w:rsidRDefault="00660B77" w:rsidP="00660B77">
            <w:pPr>
              <w:rPr>
                <w:lang w:val="nl-BE"/>
              </w:rPr>
            </w:pPr>
            <w:proofErr w:type="gramStart"/>
            <w:r>
              <w:t>{{ item</w:t>
            </w:r>
            <w:proofErr w:type="gramEnd"/>
            <w:r>
              <w:t>.</w:t>
            </w:r>
            <w:proofErr w:type="spellStart"/>
            <w:r w:rsidRPr="00660B77">
              <w:rPr>
                <w:lang w:val="nl-BE"/>
              </w:rPr>
              <w:t>proficiency_level</w:t>
            </w:r>
            <w:proofErr w:type="spellEnd"/>
            <w:r>
              <w:t xml:space="preserve"> }}</w:t>
            </w:r>
          </w:p>
        </w:tc>
      </w:tr>
      <w:tr w:rsidR="00660B77" w:rsidRPr="00C148D2" w14:paraId="11BCC64A" w14:textId="77777777" w:rsidTr="00B845A8">
        <w:trPr>
          <w:cantSplit/>
        </w:trPr>
        <w:tc>
          <w:tcPr>
            <w:tcW w:w="8928" w:type="dxa"/>
            <w:gridSpan w:val="2"/>
          </w:tcPr>
          <w:p w14:paraId="452AB05D" w14:textId="661E97E5" w:rsidR="00660B77" w:rsidRPr="00660B77" w:rsidRDefault="00660B77" w:rsidP="00660B77">
            <w:r w:rsidRPr="00660B77">
              <w:rPr>
                <w:lang w:val="en-US"/>
              </w:rPr>
              <w:t xml:space="preserve">{%tr </w:t>
            </w:r>
            <w:proofErr w:type="spellStart"/>
            <w:r w:rsidRPr="00660B77">
              <w:rPr>
                <w:lang w:val="en-US"/>
              </w:rPr>
              <w:t>endfor</w:t>
            </w:r>
            <w:proofErr w:type="spellEnd"/>
            <w:r w:rsidRPr="00660B77">
              <w:rPr>
                <w:lang w:val="en-US"/>
              </w:rPr>
              <w:t xml:space="preserve"> %}</w:t>
            </w:r>
          </w:p>
        </w:tc>
      </w:tr>
    </w:tbl>
    <w:p w14:paraId="02083A7F" w14:textId="77777777" w:rsidR="00974405" w:rsidRPr="00C148D2" w:rsidRDefault="0097440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08"/>
        <w:gridCol w:w="7020"/>
      </w:tblGrid>
      <w:tr w:rsidR="00974405" w:rsidRPr="00C148D2" w14:paraId="402D9EAF" w14:textId="77777777" w:rsidTr="661DDEB2">
        <w:trPr>
          <w:cantSplit/>
          <w:trHeight w:val="567"/>
        </w:trPr>
        <w:tc>
          <w:tcPr>
            <w:tcW w:w="8928" w:type="dxa"/>
            <w:gridSpan w:val="2"/>
            <w:shd w:val="clear" w:color="auto" w:fill="D9D9D9" w:themeFill="background1" w:themeFillShade="D9"/>
            <w:vAlign w:val="center"/>
          </w:tcPr>
          <w:p w14:paraId="02010651" w14:textId="77777777" w:rsidR="00974405" w:rsidRPr="00C148D2" w:rsidRDefault="2E49A7CE" w:rsidP="2E49A7CE">
            <w:pPr>
              <w:rPr>
                <w:rStyle w:val="tabeltitel"/>
              </w:rPr>
            </w:pPr>
            <w:r w:rsidRPr="00C148D2">
              <w:rPr>
                <w:rStyle w:val="tabeltitel"/>
              </w:rPr>
              <w:t>Education</w:t>
            </w:r>
          </w:p>
        </w:tc>
      </w:tr>
      <w:tr w:rsidR="00C07AB8" w:rsidRPr="00C148D2" w14:paraId="400CB7FF" w14:textId="77777777" w:rsidTr="005F7940">
        <w:trPr>
          <w:cantSplit/>
        </w:trPr>
        <w:tc>
          <w:tcPr>
            <w:tcW w:w="8928" w:type="dxa"/>
            <w:gridSpan w:val="2"/>
          </w:tcPr>
          <w:p w14:paraId="6A259D34" w14:textId="771C59E6" w:rsidR="00C07AB8" w:rsidRPr="00C07AB8" w:rsidRDefault="00C07AB8" w:rsidP="38819676">
            <w:pPr>
              <w:spacing w:line="259" w:lineRule="auto"/>
              <w:rPr>
                <w:lang w:val="en-US"/>
              </w:rPr>
            </w:pPr>
            <w:r w:rsidRPr="00E51794">
              <w:t>{%</w:t>
            </w:r>
            <w:r>
              <w:t>tr</w:t>
            </w:r>
            <w:r w:rsidRPr="00E51794">
              <w:t xml:space="preserve"> for item in </w:t>
            </w:r>
            <w:proofErr w:type="spellStart"/>
            <w:r w:rsidRPr="00C07AB8">
              <w:rPr>
                <w:lang w:val="en-US"/>
              </w:rPr>
              <w:t>education_degrees</w:t>
            </w:r>
            <w:proofErr w:type="spellEnd"/>
            <w:r w:rsidR="00225362">
              <w:rPr>
                <w:lang w:val="en-US"/>
              </w:rPr>
              <w:t xml:space="preserve"> </w:t>
            </w:r>
            <w:r w:rsidRPr="00E51794">
              <w:t>%}</w:t>
            </w:r>
          </w:p>
        </w:tc>
      </w:tr>
      <w:tr w:rsidR="00974405" w:rsidRPr="00C148D2" w14:paraId="3FFDDB8E" w14:textId="77777777" w:rsidTr="661DDEB2">
        <w:trPr>
          <w:cantSplit/>
        </w:trPr>
        <w:tc>
          <w:tcPr>
            <w:tcW w:w="1908" w:type="dxa"/>
          </w:tcPr>
          <w:p w14:paraId="4791B545" w14:textId="2EF1D15F" w:rsidR="00974405" w:rsidRPr="00C148D2" w:rsidRDefault="003B04B4" w:rsidP="00E9664E">
            <w:r w:rsidRPr="00C148D2">
              <w:t>Y</w:t>
            </w:r>
            <w:r w:rsidR="00A3550A" w:rsidRPr="00C148D2">
              <w:t>ear</w:t>
            </w:r>
            <w:r w:rsidRPr="00C148D2">
              <w:t xml:space="preserve"> </w:t>
            </w:r>
            <w:proofErr w:type="gramStart"/>
            <w:r w:rsidR="00C07AB8" w:rsidRPr="00C07AB8">
              <w:rPr>
                <w:lang w:val="en-US"/>
              </w:rPr>
              <w:t xml:space="preserve">{{ </w:t>
            </w:r>
            <w:proofErr w:type="spellStart"/>
            <w:r w:rsidR="00C07AB8" w:rsidRPr="00C07AB8">
              <w:rPr>
                <w:lang w:val="en-US"/>
              </w:rPr>
              <w:t>item</w:t>
            </w:r>
            <w:proofErr w:type="gramEnd"/>
            <w:r w:rsidR="00C07AB8" w:rsidRPr="00C07AB8">
              <w:rPr>
                <w:lang w:val="en-US"/>
              </w:rPr>
              <w:t>.start_</w:t>
            </w:r>
            <w:proofErr w:type="gramStart"/>
            <w:r w:rsidR="00C07AB8" w:rsidRPr="00C07AB8">
              <w:rPr>
                <w:lang w:val="en-US"/>
              </w:rPr>
              <w:t>year</w:t>
            </w:r>
            <w:proofErr w:type="spellEnd"/>
            <w:r w:rsidR="00C07AB8" w:rsidRPr="00C07AB8">
              <w:rPr>
                <w:lang w:val="en-US"/>
              </w:rPr>
              <w:t xml:space="preserve"> }</w:t>
            </w:r>
            <w:proofErr w:type="gramEnd"/>
            <w:r w:rsidR="00C07AB8" w:rsidRPr="00C07AB8">
              <w:rPr>
                <w:lang w:val="en-US"/>
              </w:rPr>
              <w:t xml:space="preserve">} </w:t>
            </w:r>
            <w:r w:rsidR="00C07AB8">
              <w:t>– {{</w:t>
            </w:r>
            <w:proofErr w:type="spellStart"/>
            <w:r w:rsidR="00C07AB8">
              <w:t>item.end_year</w:t>
            </w:r>
            <w:proofErr w:type="spellEnd"/>
            <w:r w:rsidR="00C07AB8">
              <w:t xml:space="preserve"> }}</w:t>
            </w:r>
          </w:p>
        </w:tc>
        <w:tc>
          <w:tcPr>
            <w:tcW w:w="7020" w:type="dxa"/>
          </w:tcPr>
          <w:p w14:paraId="6CE33A64" w14:textId="70BB81A8" w:rsidR="001E4D0A" w:rsidRPr="001E4D0A" w:rsidRDefault="001E4D0A" w:rsidP="001E4D0A">
            <w:pPr>
              <w:spacing w:line="259" w:lineRule="auto"/>
              <w:rPr>
                <w:lang w:val="en-US"/>
              </w:rPr>
            </w:pPr>
            <w:r w:rsidRPr="001E4D0A">
              <w:rPr>
                <w:lang w:val="en-US"/>
              </w:rPr>
              <w:t>{{</w:t>
            </w:r>
            <w:proofErr w:type="spellStart"/>
            <w:proofErr w:type="gramStart"/>
            <w:r w:rsidRPr="001E4D0A">
              <w:rPr>
                <w:lang w:val="en-US"/>
              </w:rPr>
              <w:t>i</w:t>
            </w:r>
            <w:r>
              <w:rPr>
                <w:lang w:val="en-US"/>
              </w:rPr>
              <w:t>tem.</w:t>
            </w:r>
            <w:r w:rsidRPr="001E4D0A">
              <w:rPr>
                <w:lang w:val="en-US"/>
              </w:rPr>
              <w:t>degree</w:t>
            </w:r>
            <w:proofErr w:type="gramEnd"/>
            <w:r w:rsidRPr="001E4D0A">
              <w:rPr>
                <w:lang w:val="en-US"/>
              </w:rPr>
              <w:t>_</w:t>
            </w:r>
            <w:proofErr w:type="gramStart"/>
            <w:r w:rsidRPr="001E4D0A">
              <w:rPr>
                <w:lang w:val="en-US"/>
              </w:rPr>
              <w:t>name</w:t>
            </w:r>
            <w:proofErr w:type="spellEnd"/>
            <w:r>
              <w:rPr>
                <w:lang w:val="en-US"/>
              </w:rPr>
              <w:t xml:space="preserve"> }</w:t>
            </w:r>
            <w:proofErr w:type="gramEnd"/>
            <w:r>
              <w:rPr>
                <w:lang w:val="en-US"/>
              </w:rPr>
              <w:t>}</w:t>
            </w:r>
            <w:r w:rsidR="002B4338">
              <w:rPr>
                <w:lang w:val="en-US"/>
              </w:rPr>
              <w:t xml:space="preserve"> (</w:t>
            </w:r>
            <w:proofErr w:type="gramStart"/>
            <w:r w:rsidR="002B4338">
              <w:rPr>
                <w:lang w:val="en-US"/>
              </w:rPr>
              <w:t xml:space="preserve">{{ </w:t>
            </w:r>
            <w:proofErr w:type="spellStart"/>
            <w:r w:rsidR="002B4338">
              <w:rPr>
                <w:lang w:val="en-US"/>
              </w:rPr>
              <w:t>item</w:t>
            </w:r>
            <w:proofErr w:type="gramEnd"/>
            <w:r w:rsidR="002B4338">
              <w:rPr>
                <w:lang w:val="en-US"/>
              </w:rPr>
              <w:t>.degree_</w:t>
            </w:r>
            <w:proofErr w:type="gramStart"/>
            <w:r w:rsidR="002B4338">
              <w:rPr>
                <w:lang w:val="en-US"/>
              </w:rPr>
              <w:t>level</w:t>
            </w:r>
            <w:proofErr w:type="spellEnd"/>
            <w:r w:rsidR="002B4338">
              <w:rPr>
                <w:lang w:val="en-US"/>
              </w:rPr>
              <w:t xml:space="preserve"> }</w:t>
            </w:r>
            <w:proofErr w:type="gramEnd"/>
            <w:r w:rsidR="002B4338">
              <w:rPr>
                <w:lang w:val="en-US"/>
              </w:rPr>
              <w:t>})</w:t>
            </w:r>
          </w:p>
          <w:p w14:paraId="550C75CF" w14:textId="644403AA" w:rsidR="00E9664E" w:rsidRPr="001E4D0A" w:rsidRDefault="00E9664E" w:rsidP="38819676">
            <w:pPr>
              <w:spacing w:line="259" w:lineRule="auto"/>
              <w:rPr>
                <w:lang w:val="en-US"/>
              </w:rPr>
            </w:pPr>
          </w:p>
        </w:tc>
      </w:tr>
      <w:tr w:rsidR="00C07AB8" w:rsidRPr="00C148D2" w14:paraId="473F7524" w14:textId="77777777" w:rsidTr="00EF5880">
        <w:trPr>
          <w:cantSplit/>
        </w:trPr>
        <w:tc>
          <w:tcPr>
            <w:tcW w:w="8928" w:type="dxa"/>
            <w:gridSpan w:val="2"/>
          </w:tcPr>
          <w:p w14:paraId="35B3A14A" w14:textId="6E460CCB" w:rsidR="00C07AB8" w:rsidRPr="00C148D2" w:rsidRDefault="00C07AB8" w:rsidP="38819676">
            <w:pPr>
              <w:spacing w:line="259" w:lineRule="auto"/>
            </w:pPr>
            <w:r w:rsidRPr="00660B77">
              <w:rPr>
                <w:lang w:val="en-US"/>
              </w:rPr>
              <w:lastRenderedPageBreak/>
              <w:t xml:space="preserve">{%tr </w:t>
            </w:r>
            <w:proofErr w:type="spellStart"/>
            <w:r w:rsidRPr="00660B77">
              <w:rPr>
                <w:lang w:val="en-US"/>
              </w:rPr>
              <w:t>endfor</w:t>
            </w:r>
            <w:proofErr w:type="spellEnd"/>
            <w:r w:rsidRPr="00660B77">
              <w:rPr>
                <w:lang w:val="en-US"/>
              </w:rPr>
              <w:t xml:space="preserve"> %}</w:t>
            </w:r>
          </w:p>
        </w:tc>
      </w:tr>
    </w:tbl>
    <w:p w14:paraId="0CFEB1DB" w14:textId="77777777" w:rsidR="00974405" w:rsidRPr="00C148D2" w:rsidRDefault="0097440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928"/>
      </w:tblGrid>
      <w:tr w:rsidR="00974405" w:rsidRPr="00C148D2" w14:paraId="29EAB621" w14:textId="77777777" w:rsidTr="2E49A7CE">
        <w:trPr>
          <w:cantSplit/>
          <w:trHeight w:val="567"/>
        </w:trPr>
        <w:tc>
          <w:tcPr>
            <w:tcW w:w="8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DF4E89" w14:textId="77777777" w:rsidR="00974405" w:rsidRPr="00C148D2" w:rsidRDefault="2E49A7CE" w:rsidP="2E49A7CE">
            <w:pPr>
              <w:rPr>
                <w:rStyle w:val="tabeltitel"/>
              </w:rPr>
            </w:pPr>
            <w:r w:rsidRPr="00C148D2">
              <w:rPr>
                <w:rStyle w:val="tabeltitel"/>
              </w:rPr>
              <w:t>Certifications</w:t>
            </w:r>
          </w:p>
        </w:tc>
      </w:tr>
      <w:tr w:rsidR="00974405" w:rsidRPr="00C148D2" w14:paraId="25C5F411" w14:textId="77777777" w:rsidTr="2E49A7CE">
        <w:trPr>
          <w:cantSplit/>
        </w:trPr>
        <w:tc>
          <w:tcPr>
            <w:tcW w:w="8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A76B4" w14:textId="51899CE9" w:rsidR="005B1303" w:rsidRDefault="00E51794" w:rsidP="00DD463B">
            <w:r w:rsidRPr="00E51794">
              <w:t>{%</w:t>
            </w:r>
            <w:r w:rsidR="00596AAE">
              <w:t>p</w:t>
            </w:r>
            <w:r w:rsidRPr="00E51794">
              <w:t xml:space="preserve"> for item in </w:t>
            </w:r>
            <w:r w:rsidRPr="00E51794">
              <w:rPr>
                <w:lang w:val="en-US"/>
              </w:rPr>
              <w:t>certifications</w:t>
            </w:r>
            <w:r>
              <w:rPr>
                <w:lang w:val="en-US"/>
              </w:rPr>
              <w:t xml:space="preserve"> </w:t>
            </w:r>
            <w:r w:rsidRPr="00E51794">
              <w:t>%}</w:t>
            </w:r>
          </w:p>
          <w:p w14:paraId="31813758" w14:textId="52F79EF0" w:rsidR="00225362" w:rsidRDefault="00225362" w:rsidP="003D517F">
            <w:pPr>
              <w:pStyle w:val="Lijstalinea"/>
              <w:numPr>
                <w:ilvl w:val="0"/>
                <w:numId w:val="34"/>
              </w:numPr>
            </w:pPr>
            <w:proofErr w:type="gramStart"/>
            <w:r>
              <w:t>{{ item</w:t>
            </w:r>
            <w:proofErr w:type="gramEnd"/>
            <w:r>
              <w:t xml:space="preserve"> }}</w:t>
            </w:r>
          </w:p>
          <w:p w14:paraId="63850091" w14:textId="2E7A2276" w:rsidR="00225362" w:rsidRPr="00E51794" w:rsidRDefault="00225362" w:rsidP="00DD463B">
            <w:pPr>
              <w:rPr>
                <w:lang w:val="en-US"/>
              </w:rPr>
            </w:pPr>
            <w:r w:rsidRPr="00225362">
              <w:rPr>
                <w:lang w:val="en-US"/>
              </w:rPr>
              <w:t xml:space="preserve">{%p </w:t>
            </w:r>
            <w:proofErr w:type="spellStart"/>
            <w:r w:rsidRPr="00225362">
              <w:rPr>
                <w:lang w:val="en-US"/>
              </w:rPr>
              <w:t>endfor</w:t>
            </w:r>
            <w:proofErr w:type="spellEnd"/>
            <w:r w:rsidRPr="00225362">
              <w:rPr>
                <w:lang w:val="en-US"/>
              </w:rPr>
              <w:t xml:space="preserve"> %}</w:t>
            </w:r>
          </w:p>
        </w:tc>
      </w:tr>
    </w:tbl>
    <w:p w14:paraId="47393488" w14:textId="77777777" w:rsidR="00974405" w:rsidRDefault="00974405"/>
    <w:p w14:paraId="6FC7D630" w14:textId="77777777" w:rsidR="00596AAE" w:rsidRDefault="00596AAE"/>
    <w:p w14:paraId="65F70BB9" w14:textId="77777777" w:rsidR="00596AAE" w:rsidRPr="00C148D2" w:rsidRDefault="00596AA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5"/>
        <w:gridCol w:w="3276"/>
        <w:gridCol w:w="3247"/>
      </w:tblGrid>
      <w:tr w:rsidR="00974405" w:rsidRPr="00C148D2" w14:paraId="46A16709" w14:textId="77777777" w:rsidTr="2E49A7CE">
        <w:trPr>
          <w:cantSplit/>
          <w:trHeight w:val="567"/>
        </w:trPr>
        <w:tc>
          <w:tcPr>
            <w:tcW w:w="8928" w:type="dxa"/>
            <w:gridSpan w:val="3"/>
            <w:shd w:val="clear" w:color="auto" w:fill="D9D9D9" w:themeFill="background1" w:themeFillShade="D9"/>
            <w:vAlign w:val="center"/>
          </w:tcPr>
          <w:p w14:paraId="24981A03" w14:textId="77777777" w:rsidR="00974405" w:rsidRPr="00C148D2" w:rsidRDefault="2E49A7CE" w:rsidP="2E49A7CE">
            <w:pPr>
              <w:keepNext/>
              <w:keepLines/>
              <w:rPr>
                <w:rStyle w:val="tabeltitel"/>
              </w:rPr>
            </w:pPr>
            <w:r w:rsidRPr="00C148D2">
              <w:rPr>
                <w:rStyle w:val="tabeltitel"/>
              </w:rPr>
              <w:t>Additional Courses</w:t>
            </w:r>
          </w:p>
        </w:tc>
      </w:tr>
      <w:tr w:rsidR="00974405" w:rsidRPr="00C148D2" w14:paraId="633C9AEF" w14:textId="77777777" w:rsidTr="00F050B3">
        <w:trPr>
          <w:cantSplit/>
        </w:trPr>
        <w:tc>
          <w:tcPr>
            <w:tcW w:w="2405" w:type="dxa"/>
          </w:tcPr>
          <w:p w14:paraId="2A3F25D2" w14:textId="3F877B9A" w:rsidR="00974405" w:rsidRPr="00DD463B" w:rsidRDefault="00974405" w:rsidP="00DD463B">
            <w:pPr>
              <w:tabs>
                <w:tab w:val="center" w:pos="1094"/>
              </w:tabs>
              <w:rPr>
                <w:lang w:val="nl-BE"/>
              </w:rPr>
            </w:pPr>
          </w:p>
        </w:tc>
        <w:tc>
          <w:tcPr>
            <w:tcW w:w="3276" w:type="dxa"/>
          </w:tcPr>
          <w:p w14:paraId="100EE8F2" w14:textId="59989ED1" w:rsidR="00417B3A" w:rsidRPr="00DD463B" w:rsidRDefault="00417B3A" w:rsidP="00DD463B">
            <w:pPr>
              <w:rPr>
                <w:lang w:val="nl-BE"/>
              </w:rPr>
            </w:pPr>
          </w:p>
        </w:tc>
        <w:tc>
          <w:tcPr>
            <w:tcW w:w="3247" w:type="dxa"/>
          </w:tcPr>
          <w:p w14:paraId="4ABEE59D" w14:textId="17BD2DA2" w:rsidR="00974405" w:rsidRPr="00C148D2" w:rsidRDefault="00974405" w:rsidP="2E49A7CE"/>
        </w:tc>
      </w:tr>
    </w:tbl>
    <w:p w14:paraId="02A5241A" w14:textId="77777777" w:rsidR="00974405" w:rsidRPr="00C148D2" w:rsidRDefault="00974405"/>
    <w:p w14:paraId="78EA03CF" w14:textId="77777777" w:rsidR="00974405" w:rsidRPr="00C148D2" w:rsidRDefault="00974405">
      <w:r w:rsidRPr="00C148D2"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48"/>
        <w:gridCol w:w="6480"/>
      </w:tblGrid>
      <w:tr w:rsidR="00974405" w:rsidRPr="00C148D2" w14:paraId="58CC4755" w14:textId="77777777" w:rsidTr="661DDEB2">
        <w:trPr>
          <w:cantSplit/>
          <w:trHeight w:val="567"/>
          <w:tblHeader/>
        </w:trPr>
        <w:tc>
          <w:tcPr>
            <w:tcW w:w="8928" w:type="dxa"/>
            <w:gridSpan w:val="2"/>
            <w:shd w:val="clear" w:color="auto" w:fill="D9D9D9" w:themeFill="background1" w:themeFillShade="D9"/>
            <w:vAlign w:val="center"/>
          </w:tcPr>
          <w:p w14:paraId="6EC9FDE3" w14:textId="1FFC399A" w:rsidR="00974405" w:rsidRPr="00C148D2" w:rsidRDefault="00974405" w:rsidP="2E49A7CE">
            <w:pPr>
              <w:keepNext/>
              <w:keepLines/>
              <w:rPr>
                <w:rStyle w:val="tabeltitel"/>
              </w:rPr>
            </w:pPr>
            <w:r w:rsidRPr="00C148D2">
              <w:lastRenderedPageBreak/>
              <w:br w:type="page"/>
            </w:r>
            <w:r w:rsidR="2E49A7CE" w:rsidRPr="00C148D2">
              <w:rPr>
                <w:rStyle w:val="tabeltitel"/>
              </w:rPr>
              <w:t>General Experience Summary</w:t>
            </w:r>
          </w:p>
        </w:tc>
      </w:tr>
      <w:tr w:rsidR="00974405" w:rsidRPr="00E51794" w14:paraId="1EA2EDDF" w14:textId="77777777" w:rsidTr="661DDEB2">
        <w:trPr>
          <w:cantSplit/>
        </w:trPr>
        <w:tc>
          <w:tcPr>
            <w:tcW w:w="2448" w:type="dxa"/>
          </w:tcPr>
          <w:p w14:paraId="079167FE" w14:textId="77777777" w:rsidR="00974405" w:rsidRPr="00C148D2" w:rsidRDefault="2E49A7CE">
            <w:r w:rsidRPr="00C148D2">
              <w:t>Operating Systems</w:t>
            </w:r>
          </w:p>
        </w:tc>
        <w:tc>
          <w:tcPr>
            <w:tcW w:w="6480" w:type="dxa"/>
          </w:tcPr>
          <w:p w14:paraId="62351505" w14:textId="77777777" w:rsidR="00974405" w:rsidRDefault="00E51794" w:rsidP="006E7CC6">
            <w:r w:rsidRPr="00E51794">
              <w:t>{%</w:t>
            </w:r>
            <w:r>
              <w:t>p</w:t>
            </w:r>
            <w:r w:rsidRPr="00E51794">
              <w:t xml:space="preserve"> for item in </w:t>
            </w:r>
            <w:proofErr w:type="spellStart"/>
            <w:r w:rsidRPr="00E51794">
              <w:rPr>
                <w:lang w:val="en-US"/>
              </w:rPr>
              <w:t>skills_operating_systems</w:t>
            </w:r>
            <w:proofErr w:type="spellEnd"/>
            <w:r>
              <w:rPr>
                <w:lang w:val="en-US"/>
              </w:rPr>
              <w:t xml:space="preserve"> </w:t>
            </w:r>
            <w:r w:rsidRPr="00E51794">
              <w:t>%}</w:t>
            </w:r>
          </w:p>
          <w:p w14:paraId="31449D4A" w14:textId="77777777" w:rsidR="000D18EB" w:rsidRDefault="000D18EB" w:rsidP="000D18EB">
            <w:pPr>
              <w:pStyle w:val="Lijstalinea"/>
              <w:numPr>
                <w:ilvl w:val="0"/>
                <w:numId w:val="34"/>
              </w:numPr>
              <w:rPr>
                <w:lang w:val="en-US"/>
              </w:rPr>
            </w:pPr>
            <w:r>
              <w:rPr>
                <w:lang w:val="en-US"/>
              </w:rPr>
              <w:t>{{item}}</w:t>
            </w:r>
          </w:p>
          <w:p w14:paraId="3D7700D8" w14:textId="09B5C848" w:rsidR="000D18EB" w:rsidRPr="000D18EB" w:rsidRDefault="000D18EB" w:rsidP="000D18EB">
            <w:pPr>
              <w:rPr>
                <w:lang w:val="en-US"/>
              </w:rPr>
            </w:pPr>
            <w:r w:rsidRPr="00225362">
              <w:rPr>
                <w:lang w:val="en-US"/>
              </w:rPr>
              <w:t xml:space="preserve">{%p </w:t>
            </w:r>
            <w:proofErr w:type="spellStart"/>
            <w:r w:rsidRPr="00225362">
              <w:rPr>
                <w:lang w:val="en-US"/>
              </w:rPr>
              <w:t>endfor</w:t>
            </w:r>
            <w:proofErr w:type="spellEnd"/>
            <w:r w:rsidRPr="00225362">
              <w:rPr>
                <w:lang w:val="en-US"/>
              </w:rPr>
              <w:t xml:space="preserve"> %}</w:t>
            </w:r>
          </w:p>
        </w:tc>
      </w:tr>
      <w:tr w:rsidR="00E51794" w:rsidRPr="00C148D2" w14:paraId="3D963845" w14:textId="77777777" w:rsidTr="661DDEB2">
        <w:trPr>
          <w:cantSplit/>
        </w:trPr>
        <w:tc>
          <w:tcPr>
            <w:tcW w:w="2448" w:type="dxa"/>
          </w:tcPr>
          <w:p w14:paraId="1413757D" w14:textId="77777777" w:rsidR="00E51794" w:rsidRPr="00C148D2" w:rsidRDefault="00E51794" w:rsidP="00E51794">
            <w:r w:rsidRPr="00C148D2">
              <w:t>Programming Languages</w:t>
            </w:r>
          </w:p>
        </w:tc>
        <w:tc>
          <w:tcPr>
            <w:tcW w:w="6480" w:type="dxa"/>
          </w:tcPr>
          <w:p w14:paraId="36AC47A4" w14:textId="62F6C5F8" w:rsidR="00E51794" w:rsidRDefault="00E51794" w:rsidP="00E51794">
            <w:r w:rsidRPr="00E51794">
              <w:t>{%</w:t>
            </w:r>
            <w:r>
              <w:t>p</w:t>
            </w:r>
            <w:r w:rsidRPr="00E51794">
              <w:t xml:space="preserve"> for item in </w:t>
            </w:r>
            <w:proofErr w:type="spellStart"/>
            <w:r w:rsidRPr="00E51794">
              <w:rPr>
                <w:lang w:val="en-US"/>
              </w:rPr>
              <w:t>skills_</w:t>
            </w:r>
            <w:r>
              <w:rPr>
                <w:lang w:val="en-US"/>
              </w:rPr>
              <w:t>programming_languages</w:t>
            </w:r>
            <w:proofErr w:type="spellEnd"/>
            <w:r>
              <w:rPr>
                <w:lang w:val="en-US"/>
              </w:rPr>
              <w:t xml:space="preserve"> </w:t>
            </w:r>
            <w:r w:rsidRPr="00E51794">
              <w:t>%}</w:t>
            </w:r>
          </w:p>
          <w:p w14:paraId="0A453DAA" w14:textId="77777777" w:rsidR="000D18EB" w:rsidRDefault="000D18EB" w:rsidP="000D18EB">
            <w:pPr>
              <w:pStyle w:val="Lijstalinea"/>
              <w:numPr>
                <w:ilvl w:val="0"/>
                <w:numId w:val="34"/>
              </w:numPr>
              <w:rPr>
                <w:lang w:val="en-US"/>
              </w:rPr>
            </w:pPr>
            <w:r>
              <w:rPr>
                <w:lang w:val="en-US"/>
              </w:rPr>
              <w:t>{{item}}</w:t>
            </w:r>
          </w:p>
          <w:p w14:paraId="09C93FF6" w14:textId="1D5B697E" w:rsidR="000D18EB" w:rsidRPr="00E51794" w:rsidRDefault="000D18EB" w:rsidP="000D18EB">
            <w:pPr>
              <w:rPr>
                <w:lang w:val="en-US"/>
              </w:rPr>
            </w:pPr>
            <w:r w:rsidRPr="00225362">
              <w:rPr>
                <w:lang w:val="en-US"/>
              </w:rPr>
              <w:t xml:space="preserve">{%p </w:t>
            </w:r>
            <w:proofErr w:type="spellStart"/>
            <w:r w:rsidRPr="00225362">
              <w:rPr>
                <w:lang w:val="en-US"/>
              </w:rPr>
              <w:t>endfor</w:t>
            </w:r>
            <w:proofErr w:type="spellEnd"/>
            <w:r w:rsidRPr="00225362">
              <w:rPr>
                <w:lang w:val="en-US"/>
              </w:rPr>
              <w:t xml:space="preserve"> %}</w:t>
            </w:r>
          </w:p>
        </w:tc>
      </w:tr>
      <w:tr w:rsidR="00E51794" w:rsidRPr="00C148D2" w14:paraId="1FCF0575" w14:textId="77777777" w:rsidTr="661DDEB2">
        <w:trPr>
          <w:cantSplit/>
        </w:trPr>
        <w:tc>
          <w:tcPr>
            <w:tcW w:w="2448" w:type="dxa"/>
          </w:tcPr>
          <w:p w14:paraId="24EEAF33" w14:textId="77777777" w:rsidR="00E51794" w:rsidRPr="00C148D2" w:rsidRDefault="00E51794" w:rsidP="00E51794">
            <w:r w:rsidRPr="00C148D2">
              <w:t>OO Design &amp; Analysis</w:t>
            </w:r>
          </w:p>
        </w:tc>
        <w:tc>
          <w:tcPr>
            <w:tcW w:w="6480" w:type="dxa"/>
          </w:tcPr>
          <w:p w14:paraId="1035B405" w14:textId="77777777" w:rsidR="00E51794" w:rsidRDefault="00E51794" w:rsidP="00E51794">
            <w:r w:rsidRPr="00E51794">
              <w:t>{%</w:t>
            </w:r>
            <w:r>
              <w:t>p</w:t>
            </w:r>
            <w:r w:rsidRPr="00E51794">
              <w:t xml:space="preserve"> for item in </w:t>
            </w:r>
            <w:proofErr w:type="spellStart"/>
            <w:r w:rsidRPr="00E51794">
              <w:rPr>
                <w:lang w:val="en-US"/>
              </w:rPr>
              <w:t>skills_oo_design_analysis</w:t>
            </w:r>
            <w:proofErr w:type="spellEnd"/>
            <w:r>
              <w:rPr>
                <w:lang w:val="en-US"/>
              </w:rPr>
              <w:t xml:space="preserve"> </w:t>
            </w:r>
            <w:r w:rsidRPr="00E51794">
              <w:t>%}</w:t>
            </w:r>
          </w:p>
          <w:p w14:paraId="7747D378" w14:textId="77777777" w:rsidR="000D18EB" w:rsidRDefault="000D18EB" w:rsidP="000D18EB">
            <w:pPr>
              <w:pStyle w:val="Lijstalinea"/>
              <w:numPr>
                <w:ilvl w:val="0"/>
                <w:numId w:val="34"/>
              </w:numPr>
              <w:rPr>
                <w:lang w:val="en-US"/>
              </w:rPr>
            </w:pPr>
            <w:r>
              <w:rPr>
                <w:lang w:val="en-US"/>
              </w:rPr>
              <w:t>{{item}}</w:t>
            </w:r>
          </w:p>
          <w:p w14:paraId="6672FC56" w14:textId="19889084" w:rsidR="000D18EB" w:rsidRPr="00E51794" w:rsidRDefault="000D18EB" w:rsidP="000D18EB">
            <w:pPr>
              <w:rPr>
                <w:lang w:val="en-US"/>
              </w:rPr>
            </w:pPr>
            <w:r w:rsidRPr="00225362">
              <w:rPr>
                <w:lang w:val="en-US"/>
              </w:rPr>
              <w:t xml:space="preserve">{%p </w:t>
            </w:r>
            <w:proofErr w:type="spellStart"/>
            <w:r w:rsidRPr="00225362">
              <w:rPr>
                <w:lang w:val="en-US"/>
              </w:rPr>
              <w:t>endfor</w:t>
            </w:r>
            <w:proofErr w:type="spellEnd"/>
            <w:r w:rsidRPr="00225362">
              <w:rPr>
                <w:lang w:val="en-US"/>
              </w:rPr>
              <w:t xml:space="preserve"> %}</w:t>
            </w:r>
          </w:p>
        </w:tc>
      </w:tr>
      <w:tr w:rsidR="00E51794" w:rsidRPr="00C148D2" w14:paraId="50845A42" w14:textId="77777777" w:rsidTr="661DDEB2">
        <w:trPr>
          <w:cantSplit/>
        </w:trPr>
        <w:tc>
          <w:tcPr>
            <w:tcW w:w="2448" w:type="dxa"/>
          </w:tcPr>
          <w:p w14:paraId="531C05EF" w14:textId="77777777" w:rsidR="00E51794" w:rsidRPr="00C148D2" w:rsidRDefault="00E51794" w:rsidP="00E51794">
            <w:r w:rsidRPr="00C148D2">
              <w:t>Databases</w:t>
            </w:r>
          </w:p>
        </w:tc>
        <w:tc>
          <w:tcPr>
            <w:tcW w:w="6480" w:type="dxa"/>
          </w:tcPr>
          <w:p w14:paraId="1DEF4371" w14:textId="77777777" w:rsidR="00E51794" w:rsidRDefault="00E51794" w:rsidP="00E51794">
            <w:r w:rsidRPr="00E51794">
              <w:t>{%</w:t>
            </w:r>
            <w:r>
              <w:t>p</w:t>
            </w:r>
            <w:r w:rsidRPr="00E51794">
              <w:t xml:space="preserve"> for item in </w:t>
            </w:r>
            <w:proofErr w:type="spellStart"/>
            <w:r w:rsidRPr="00E51794">
              <w:rPr>
                <w:lang w:val="en-US"/>
              </w:rPr>
              <w:t>skills_</w:t>
            </w:r>
            <w:r>
              <w:rPr>
                <w:lang w:val="en-US"/>
              </w:rPr>
              <w:t>databases</w:t>
            </w:r>
            <w:proofErr w:type="spellEnd"/>
            <w:r>
              <w:rPr>
                <w:lang w:val="en-US"/>
              </w:rPr>
              <w:t xml:space="preserve"> </w:t>
            </w:r>
            <w:r w:rsidRPr="00E51794">
              <w:t>%}</w:t>
            </w:r>
          </w:p>
          <w:p w14:paraId="7EFAFDF2" w14:textId="77777777" w:rsidR="000D18EB" w:rsidRDefault="000D18EB" w:rsidP="000D18EB">
            <w:pPr>
              <w:pStyle w:val="Lijstalinea"/>
              <w:numPr>
                <w:ilvl w:val="0"/>
                <w:numId w:val="34"/>
              </w:numPr>
              <w:rPr>
                <w:lang w:val="en-US"/>
              </w:rPr>
            </w:pPr>
            <w:r>
              <w:rPr>
                <w:lang w:val="en-US"/>
              </w:rPr>
              <w:t>{{item}}</w:t>
            </w:r>
          </w:p>
          <w:p w14:paraId="02E66562" w14:textId="7DED1A15" w:rsidR="000D18EB" w:rsidRPr="00E51794" w:rsidRDefault="000D18EB" w:rsidP="000D18EB">
            <w:pPr>
              <w:rPr>
                <w:lang w:val="en-US"/>
              </w:rPr>
            </w:pPr>
            <w:r w:rsidRPr="00225362">
              <w:rPr>
                <w:lang w:val="en-US"/>
              </w:rPr>
              <w:t xml:space="preserve">{%p </w:t>
            </w:r>
            <w:proofErr w:type="spellStart"/>
            <w:r w:rsidRPr="00225362">
              <w:rPr>
                <w:lang w:val="en-US"/>
              </w:rPr>
              <w:t>endfor</w:t>
            </w:r>
            <w:proofErr w:type="spellEnd"/>
            <w:r w:rsidRPr="00225362">
              <w:rPr>
                <w:lang w:val="en-US"/>
              </w:rPr>
              <w:t xml:space="preserve"> %}</w:t>
            </w:r>
          </w:p>
        </w:tc>
      </w:tr>
      <w:tr w:rsidR="00E51794" w:rsidRPr="00C148D2" w14:paraId="42F93984" w14:textId="77777777" w:rsidTr="661DDEB2">
        <w:trPr>
          <w:cantSplit/>
        </w:trPr>
        <w:tc>
          <w:tcPr>
            <w:tcW w:w="2448" w:type="dxa"/>
          </w:tcPr>
          <w:p w14:paraId="47F6A23F" w14:textId="77777777" w:rsidR="00E51794" w:rsidRPr="00C148D2" w:rsidRDefault="00E51794" w:rsidP="00E51794">
            <w:r w:rsidRPr="00C148D2">
              <w:t>Java</w:t>
            </w:r>
          </w:p>
        </w:tc>
        <w:tc>
          <w:tcPr>
            <w:tcW w:w="6480" w:type="dxa"/>
          </w:tcPr>
          <w:p w14:paraId="5462A284" w14:textId="77777777" w:rsidR="00E51794" w:rsidRDefault="00E51794" w:rsidP="00E51794">
            <w:pPr>
              <w:pStyle w:val="Lijstopsomteken"/>
              <w:rPr>
                <w:lang w:val="en-US"/>
              </w:rPr>
            </w:pPr>
            <w:r w:rsidRPr="00E51794">
              <w:rPr>
                <w:lang w:val="en-US"/>
              </w:rPr>
              <w:t xml:space="preserve">{%p for item in </w:t>
            </w:r>
            <w:proofErr w:type="spellStart"/>
            <w:r w:rsidRPr="00E51794">
              <w:rPr>
                <w:lang w:val="en-US"/>
              </w:rPr>
              <w:t>skills_</w:t>
            </w:r>
            <w:proofErr w:type="gramStart"/>
            <w:r>
              <w:rPr>
                <w:lang w:val="en-US"/>
              </w:rPr>
              <w:t>java</w:t>
            </w:r>
            <w:proofErr w:type="spellEnd"/>
            <w:r>
              <w:rPr>
                <w:lang w:val="en-US"/>
              </w:rPr>
              <w:t xml:space="preserve"> </w:t>
            </w:r>
            <w:r w:rsidRPr="00E51794">
              <w:rPr>
                <w:lang w:val="en-US"/>
              </w:rPr>
              <w:t>%}</w:t>
            </w:r>
            <w:proofErr w:type="gramEnd"/>
          </w:p>
          <w:p w14:paraId="67018BD3" w14:textId="77777777" w:rsidR="000D18EB" w:rsidRDefault="000D18EB" w:rsidP="000D18EB">
            <w:pPr>
              <w:pStyle w:val="Lijstalinea"/>
              <w:numPr>
                <w:ilvl w:val="0"/>
                <w:numId w:val="34"/>
              </w:numPr>
              <w:rPr>
                <w:lang w:val="en-US"/>
              </w:rPr>
            </w:pPr>
            <w:r>
              <w:rPr>
                <w:lang w:val="en-US"/>
              </w:rPr>
              <w:t>{{item}}</w:t>
            </w:r>
          </w:p>
          <w:p w14:paraId="6EF8A101" w14:textId="415E10BE" w:rsidR="000D18EB" w:rsidRPr="00E51794" w:rsidRDefault="000D18EB" w:rsidP="000D18EB">
            <w:pPr>
              <w:pStyle w:val="Lijstopsomteken"/>
              <w:rPr>
                <w:lang w:val="en-US"/>
              </w:rPr>
            </w:pPr>
            <w:r w:rsidRPr="00225362">
              <w:rPr>
                <w:lang w:val="en-US"/>
              </w:rPr>
              <w:t xml:space="preserve">{%p </w:t>
            </w:r>
            <w:proofErr w:type="spellStart"/>
            <w:r w:rsidRPr="00225362">
              <w:rPr>
                <w:lang w:val="en-US"/>
              </w:rPr>
              <w:t>endfor</w:t>
            </w:r>
            <w:proofErr w:type="spellEnd"/>
            <w:r w:rsidRPr="00225362">
              <w:rPr>
                <w:lang w:val="en-US"/>
              </w:rPr>
              <w:t xml:space="preserve"> %}</w:t>
            </w:r>
          </w:p>
        </w:tc>
      </w:tr>
      <w:tr w:rsidR="00E51794" w:rsidRPr="00C148D2" w14:paraId="6D5B3A71" w14:textId="77777777" w:rsidTr="661DDEB2">
        <w:trPr>
          <w:cantSplit/>
        </w:trPr>
        <w:tc>
          <w:tcPr>
            <w:tcW w:w="2448" w:type="dxa"/>
          </w:tcPr>
          <w:p w14:paraId="7AA55EBB" w14:textId="77777777" w:rsidR="00E51794" w:rsidRPr="00C148D2" w:rsidRDefault="00E51794" w:rsidP="00E51794">
            <w:r w:rsidRPr="00C148D2">
              <w:t>Web Development</w:t>
            </w:r>
          </w:p>
        </w:tc>
        <w:tc>
          <w:tcPr>
            <w:tcW w:w="6480" w:type="dxa"/>
          </w:tcPr>
          <w:p w14:paraId="1EAB7081" w14:textId="77777777" w:rsidR="00E51794" w:rsidRDefault="00E51794" w:rsidP="00E51794">
            <w:r w:rsidRPr="00E51794">
              <w:t>{%</w:t>
            </w:r>
            <w:r>
              <w:t>p</w:t>
            </w:r>
            <w:r w:rsidRPr="00E51794">
              <w:t xml:space="preserve"> for item in </w:t>
            </w:r>
            <w:proofErr w:type="spellStart"/>
            <w:r w:rsidRPr="00E51794">
              <w:rPr>
                <w:lang w:val="en-US"/>
              </w:rPr>
              <w:t>skills_web_development</w:t>
            </w:r>
            <w:proofErr w:type="spellEnd"/>
            <w:r>
              <w:rPr>
                <w:lang w:val="en-US"/>
              </w:rPr>
              <w:t xml:space="preserve"> </w:t>
            </w:r>
            <w:r w:rsidRPr="00E51794">
              <w:t>%}</w:t>
            </w:r>
          </w:p>
          <w:p w14:paraId="3207B904" w14:textId="77777777" w:rsidR="000D18EB" w:rsidRDefault="000D18EB" w:rsidP="000D18EB">
            <w:pPr>
              <w:pStyle w:val="Lijstalinea"/>
              <w:numPr>
                <w:ilvl w:val="0"/>
                <w:numId w:val="34"/>
              </w:numPr>
              <w:rPr>
                <w:lang w:val="en-US"/>
              </w:rPr>
            </w:pPr>
            <w:r>
              <w:rPr>
                <w:lang w:val="en-US"/>
              </w:rPr>
              <w:t>{{item}}</w:t>
            </w:r>
          </w:p>
          <w:p w14:paraId="5898EF7D" w14:textId="6D51921C" w:rsidR="000D18EB" w:rsidRPr="00E51794" w:rsidRDefault="000D18EB" w:rsidP="000D18EB">
            <w:pPr>
              <w:rPr>
                <w:lang w:val="en-US"/>
              </w:rPr>
            </w:pPr>
            <w:r w:rsidRPr="00225362">
              <w:rPr>
                <w:lang w:val="en-US"/>
              </w:rPr>
              <w:t xml:space="preserve">{%p </w:t>
            </w:r>
            <w:proofErr w:type="spellStart"/>
            <w:r w:rsidRPr="00225362">
              <w:rPr>
                <w:lang w:val="en-US"/>
              </w:rPr>
              <w:t>endfor</w:t>
            </w:r>
            <w:proofErr w:type="spellEnd"/>
            <w:r w:rsidRPr="00225362">
              <w:rPr>
                <w:lang w:val="en-US"/>
              </w:rPr>
              <w:t xml:space="preserve"> %}</w:t>
            </w:r>
          </w:p>
        </w:tc>
      </w:tr>
      <w:tr w:rsidR="00E51794" w:rsidRPr="00C148D2" w14:paraId="168ABEF3" w14:textId="77777777" w:rsidTr="661DDEB2">
        <w:trPr>
          <w:cantSplit/>
        </w:trPr>
        <w:tc>
          <w:tcPr>
            <w:tcW w:w="2448" w:type="dxa"/>
          </w:tcPr>
          <w:p w14:paraId="57C914AC" w14:textId="77777777" w:rsidR="00E51794" w:rsidRPr="00C148D2" w:rsidRDefault="00E51794" w:rsidP="00E51794">
            <w:r w:rsidRPr="00C148D2">
              <w:t>Build Configuration and Dependency Management</w:t>
            </w:r>
          </w:p>
        </w:tc>
        <w:tc>
          <w:tcPr>
            <w:tcW w:w="6480" w:type="dxa"/>
          </w:tcPr>
          <w:p w14:paraId="4241ECAB" w14:textId="77777777" w:rsidR="00E51794" w:rsidRDefault="00E51794" w:rsidP="00E51794">
            <w:r w:rsidRPr="00E51794">
              <w:t>{%</w:t>
            </w:r>
            <w:r>
              <w:t>p</w:t>
            </w:r>
            <w:r w:rsidRPr="00E51794">
              <w:t xml:space="preserve"> for item in </w:t>
            </w:r>
            <w:proofErr w:type="spellStart"/>
            <w:r w:rsidRPr="00E51794">
              <w:rPr>
                <w:lang w:val="en-US"/>
              </w:rPr>
              <w:t>skills_build_config</w:t>
            </w:r>
            <w:proofErr w:type="spellEnd"/>
            <w:r>
              <w:rPr>
                <w:lang w:val="en-US"/>
              </w:rPr>
              <w:t xml:space="preserve"> </w:t>
            </w:r>
            <w:r w:rsidRPr="00E51794">
              <w:t>%}</w:t>
            </w:r>
          </w:p>
          <w:p w14:paraId="76212493" w14:textId="77777777" w:rsidR="000D18EB" w:rsidRDefault="000D18EB" w:rsidP="000D18EB">
            <w:pPr>
              <w:pStyle w:val="Lijstalinea"/>
              <w:numPr>
                <w:ilvl w:val="0"/>
                <w:numId w:val="34"/>
              </w:numPr>
              <w:rPr>
                <w:lang w:val="en-US"/>
              </w:rPr>
            </w:pPr>
            <w:r>
              <w:rPr>
                <w:lang w:val="en-US"/>
              </w:rPr>
              <w:t>{{item}}</w:t>
            </w:r>
          </w:p>
          <w:p w14:paraId="12B1933E" w14:textId="70850E0A" w:rsidR="000D18EB" w:rsidRPr="00E51794" w:rsidRDefault="000D18EB" w:rsidP="000D18EB">
            <w:pPr>
              <w:rPr>
                <w:lang w:val="en-US"/>
              </w:rPr>
            </w:pPr>
            <w:r w:rsidRPr="00225362">
              <w:rPr>
                <w:lang w:val="en-US"/>
              </w:rPr>
              <w:t xml:space="preserve">{%p </w:t>
            </w:r>
            <w:proofErr w:type="spellStart"/>
            <w:r w:rsidRPr="00225362">
              <w:rPr>
                <w:lang w:val="en-US"/>
              </w:rPr>
              <w:t>endfor</w:t>
            </w:r>
            <w:proofErr w:type="spellEnd"/>
            <w:r w:rsidRPr="00225362">
              <w:rPr>
                <w:lang w:val="en-US"/>
              </w:rPr>
              <w:t xml:space="preserve"> %}</w:t>
            </w:r>
          </w:p>
        </w:tc>
      </w:tr>
      <w:tr w:rsidR="00E51794" w:rsidRPr="00C148D2" w14:paraId="5B86A8B8" w14:textId="77777777" w:rsidTr="661DDEB2">
        <w:trPr>
          <w:cantSplit/>
        </w:trPr>
        <w:tc>
          <w:tcPr>
            <w:tcW w:w="2448" w:type="dxa"/>
          </w:tcPr>
          <w:p w14:paraId="59A8F8DF" w14:textId="77777777" w:rsidR="00E51794" w:rsidRPr="00C148D2" w:rsidRDefault="00E51794" w:rsidP="00E51794">
            <w:r w:rsidRPr="00C148D2">
              <w:t>Version Control</w:t>
            </w:r>
          </w:p>
        </w:tc>
        <w:tc>
          <w:tcPr>
            <w:tcW w:w="6480" w:type="dxa"/>
          </w:tcPr>
          <w:p w14:paraId="524C8C9F" w14:textId="77777777" w:rsidR="00E51794" w:rsidRDefault="00E51794" w:rsidP="00E51794">
            <w:r w:rsidRPr="00E51794">
              <w:t>{%</w:t>
            </w:r>
            <w:r>
              <w:t>p</w:t>
            </w:r>
            <w:r w:rsidRPr="00E51794">
              <w:t xml:space="preserve"> for item in </w:t>
            </w:r>
            <w:proofErr w:type="spellStart"/>
            <w:r w:rsidRPr="00E51794">
              <w:rPr>
                <w:lang w:val="en-US"/>
              </w:rPr>
              <w:t>skills_version_control</w:t>
            </w:r>
            <w:proofErr w:type="spellEnd"/>
            <w:r>
              <w:rPr>
                <w:lang w:val="en-US"/>
              </w:rPr>
              <w:t xml:space="preserve"> </w:t>
            </w:r>
            <w:r w:rsidRPr="00E51794">
              <w:t>%}</w:t>
            </w:r>
          </w:p>
          <w:p w14:paraId="5DBB9BBB" w14:textId="77777777" w:rsidR="000D18EB" w:rsidRDefault="000D18EB" w:rsidP="000D18EB">
            <w:pPr>
              <w:pStyle w:val="Lijstalinea"/>
              <w:numPr>
                <w:ilvl w:val="0"/>
                <w:numId w:val="34"/>
              </w:numPr>
              <w:rPr>
                <w:lang w:val="en-US"/>
              </w:rPr>
            </w:pPr>
            <w:r>
              <w:rPr>
                <w:lang w:val="en-US"/>
              </w:rPr>
              <w:t>{{item}}</w:t>
            </w:r>
          </w:p>
          <w:p w14:paraId="70DE5813" w14:textId="01524B53" w:rsidR="000D18EB" w:rsidRPr="00E51794" w:rsidRDefault="000D18EB" w:rsidP="000D18EB">
            <w:pPr>
              <w:rPr>
                <w:lang w:val="en-US"/>
              </w:rPr>
            </w:pPr>
            <w:r w:rsidRPr="00225362">
              <w:rPr>
                <w:lang w:val="en-US"/>
              </w:rPr>
              <w:t xml:space="preserve">{%p </w:t>
            </w:r>
            <w:proofErr w:type="spellStart"/>
            <w:r w:rsidRPr="00225362">
              <w:rPr>
                <w:lang w:val="en-US"/>
              </w:rPr>
              <w:t>endfor</w:t>
            </w:r>
            <w:proofErr w:type="spellEnd"/>
            <w:r w:rsidRPr="00225362">
              <w:rPr>
                <w:lang w:val="en-US"/>
              </w:rPr>
              <w:t xml:space="preserve"> %}</w:t>
            </w:r>
          </w:p>
        </w:tc>
      </w:tr>
      <w:tr w:rsidR="00E51794" w:rsidRPr="00C148D2" w14:paraId="44FD8CDD" w14:textId="77777777" w:rsidTr="661DDEB2">
        <w:trPr>
          <w:cantSplit/>
        </w:trPr>
        <w:tc>
          <w:tcPr>
            <w:tcW w:w="2448" w:type="dxa"/>
          </w:tcPr>
          <w:p w14:paraId="4DB2CB86" w14:textId="77777777" w:rsidR="00E51794" w:rsidRPr="00C148D2" w:rsidRDefault="00E51794" w:rsidP="00E51794">
            <w:r w:rsidRPr="00C148D2">
              <w:t>Service Oriented Architectures</w:t>
            </w:r>
          </w:p>
        </w:tc>
        <w:tc>
          <w:tcPr>
            <w:tcW w:w="6480" w:type="dxa"/>
          </w:tcPr>
          <w:p w14:paraId="3F3206B3" w14:textId="77777777" w:rsidR="00E51794" w:rsidRDefault="00E51794" w:rsidP="00E51794">
            <w:r w:rsidRPr="00E51794">
              <w:t>{%</w:t>
            </w:r>
            <w:r>
              <w:t>p</w:t>
            </w:r>
            <w:r w:rsidRPr="00E51794">
              <w:t xml:space="preserve"> for item in </w:t>
            </w:r>
            <w:proofErr w:type="spellStart"/>
            <w:r w:rsidRPr="00E51794">
              <w:rPr>
                <w:lang w:val="en-US"/>
              </w:rPr>
              <w:t>skills_soa</w:t>
            </w:r>
            <w:proofErr w:type="spellEnd"/>
            <w:r>
              <w:rPr>
                <w:lang w:val="en-US"/>
              </w:rPr>
              <w:t xml:space="preserve"> </w:t>
            </w:r>
            <w:r w:rsidRPr="00E51794">
              <w:t>%}</w:t>
            </w:r>
          </w:p>
          <w:p w14:paraId="7D37E80D" w14:textId="77777777" w:rsidR="000D18EB" w:rsidRDefault="000D18EB" w:rsidP="000D18EB">
            <w:pPr>
              <w:pStyle w:val="Lijstalinea"/>
              <w:numPr>
                <w:ilvl w:val="0"/>
                <w:numId w:val="34"/>
              </w:numPr>
              <w:rPr>
                <w:lang w:val="en-US"/>
              </w:rPr>
            </w:pPr>
            <w:r>
              <w:rPr>
                <w:lang w:val="en-US"/>
              </w:rPr>
              <w:t>{{item}}</w:t>
            </w:r>
          </w:p>
          <w:p w14:paraId="12504F1E" w14:textId="64CE318F" w:rsidR="000D18EB" w:rsidRPr="00E51794" w:rsidRDefault="000D18EB" w:rsidP="000D18EB">
            <w:pPr>
              <w:rPr>
                <w:lang w:val="en-US"/>
              </w:rPr>
            </w:pPr>
            <w:r w:rsidRPr="00225362">
              <w:rPr>
                <w:lang w:val="en-US"/>
              </w:rPr>
              <w:t xml:space="preserve">{%p </w:t>
            </w:r>
            <w:proofErr w:type="spellStart"/>
            <w:r w:rsidRPr="00225362">
              <w:rPr>
                <w:lang w:val="en-US"/>
              </w:rPr>
              <w:t>endfor</w:t>
            </w:r>
            <w:proofErr w:type="spellEnd"/>
            <w:r w:rsidRPr="00225362">
              <w:rPr>
                <w:lang w:val="en-US"/>
              </w:rPr>
              <w:t xml:space="preserve"> %}</w:t>
            </w:r>
          </w:p>
        </w:tc>
      </w:tr>
      <w:tr w:rsidR="00E51794" w:rsidRPr="00C148D2" w14:paraId="2F4E33A2" w14:textId="77777777" w:rsidTr="661DDEB2">
        <w:trPr>
          <w:cantSplit/>
        </w:trPr>
        <w:tc>
          <w:tcPr>
            <w:tcW w:w="2448" w:type="dxa"/>
          </w:tcPr>
          <w:p w14:paraId="544FE995" w14:textId="490BA836" w:rsidR="00E51794" w:rsidRPr="00C148D2" w:rsidRDefault="00E51794" w:rsidP="00E51794">
            <w:r w:rsidRPr="00C148D2">
              <w:t>Containerization &amp; Orchestration</w:t>
            </w:r>
          </w:p>
        </w:tc>
        <w:tc>
          <w:tcPr>
            <w:tcW w:w="6480" w:type="dxa"/>
          </w:tcPr>
          <w:p w14:paraId="4C4FB71D" w14:textId="77777777" w:rsidR="00E51794" w:rsidRDefault="00E51794" w:rsidP="00E51794">
            <w:r w:rsidRPr="00E51794">
              <w:t>{%</w:t>
            </w:r>
            <w:r>
              <w:t>p</w:t>
            </w:r>
            <w:r w:rsidRPr="00E51794">
              <w:t xml:space="preserve"> for item in </w:t>
            </w:r>
            <w:proofErr w:type="spellStart"/>
            <w:r w:rsidRPr="00E51794">
              <w:rPr>
                <w:lang w:val="en-US"/>
              </w:rPr>
              <w:t>skills_containerization</w:t>
            </w:r>
            <w:proofErr w:type="spellEnd"/>
            <w:r>
              <w:rPr>
                <w:lang w:val="en-US"/>
              </w:rPr>
              <w:t xml:space="preserve"> </w:t>
            </w:r>
            <w:r w:rsidRPr="00E51794">
              <w:t>%}</w:t>
            </w:r>
          </w:p>
          <w:p w14:paraId="2930A728" w14:textId="77777777" w:rsidR="000D18EB" w:rsidRDefault="000D18EB" w:rsidP="000D18EB">
            <w:pPr>
              <w:pStyle w:val="Lijstalinea"/>
              <w:numPr>
                <w:ilvl w:val="0"/>
                <w:numId w:val="34"/>
              </w:numPr>
              <w:rPr>
                <w:lang w:val="en-US"/>
              </w:rPr>
            </w:pPr>
            <w:r>
              <w:rPr>
                <w:lang w:val="en-US"/>
              </w:rPr>
              <w:t>{{item}}</w:t>
            </w:r>
          </w:p>
          <w:p w14:paraId="1E34B3F7" w14:textId="4A897848" w:rsidR="000D18EB" w:rsidRPr="00E51794" w:rsidRDefault="000D18EB" w:rsidP="000D18EB">
            <w:pPr>
              <w:rPr>
                <w:lang w:val="en-US"/>
              </w:rPr>
            </w:pPr>
            <w:r w:rsidRPr="00225362">
              <w:rPr>
                <w:lang w:val="en-US"/>
              </w:rPr>
              <w:t xml:space="preserve">{%p </w:t>
            </w:r>
            <w:proofErr w:type="spellStart"/>
            <w:r w:rsidRPr="00225362">
              <w:rPr>
                <w:lang w:val="en-US"/>
              </w:rPr>
              <w:t>endfor</w:t>
            </w:r>
            <w:proofErr w:type="spellEnd"/>
            <w:r w:rsidRPr="00225362">
              <w:rPr>
                <w:lang w:val="en-US"/>
              </w:rPr>
              <w:t xml:space="preserve"> %}</w:t>
            </w:r>
          </w:p>
        </w:tc>
      </w:tr>
    </w:tbl>
    <w:p w14:paraId="0B47C842" w14:textId="77777777" w:rsidR="00974405" w:rsidRPr="00C148D2" w:rsidRDefault="00974405"/>
    <w:p w14:paraId="064DE68B" w14:textId="77777777" w:rsidR="00974405" w:rsidRPr="00C148D2" w:rsidRDefault="00974405"/>
    <w:p w14:paraId="6A8C1716" w14:textId="77777777" w:rsidR="00974405" w:rsidRPr="00C148D2" w:rsidRDefault="00974405">
      <w:pPr>
        <w:keepNext/>
        <w:keepLines/>
      </w:pPr>
      <w:r w:rsidRPr="00C148D2"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2405"/>
        <w:gridCol w:w="6523"/>
      </w:tblGrid>
      <w:tr w:rsidR="00974405" w:rsidRPr="00C148D2" w14:paraId="260DFFB9" w14:textId="77777777" w:rsidTr="00225362">
        <w:trPr>
          <w:trHeight w:val="567"/>
        </w:trPr>
        <w:tc>
          <w:tcPr>
            <w:tcW w:w="8928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2F7B62" w14:textId="77777777" w:rsidR="00974405" w:rsidRPr="00C148D2" w:rsidRDefault="2E49A7CE" w:rsidP="2E49A7CE">
            <w:pPr>
              <w:keepNext/>
              <w:keepLines/>
              <w:rPr>
                <w:rStyle w:val="tabeltitel"/>
              </w:rPr>
            </w:pPr>
            <w:r w:rsidRPr="00C148D2">
              <w:rPr>
                <w:rStyle w:val="tabeltitel"/>
              </w:rPr>
              <w:lastRenderedPageBreak/>
              <w:t>Project Experiences</w:t>
            </w:r>
          </w:p>
        </w:tc>
      </w:tr>
      <w:tr w:rsidR="00225362" w:rsidRPr="00225362" w14:paraId="684620A0" w14:textId="77777777" w:rsidTr="00225362">
        <w:trPr>
          <w:trHeight w:val="567"/>
        </w:trPr>
        <w:tc>
          <w:tcPr>
            <w:tcW w:w="89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C1F4FD3" w14:textId="12CBE241" w:rsidR="00225362" w:rsidRPr="005A2F63" w:rsidRDefault="00225362" w:rsidP="005A2F63">
            <w:r w:rsidRPr="00225362">
              <w:t xml:space="preserve">{%tr for item in </w:t>
            </w:r>
            <w:proofErr w:type="spellStart"/>
            <w:r w:rsidRPr="00225362">
              <w:rPr>
                <w:lang w:val="en-US"/>
              </w:rPr>
              <w:t>project_experiences</w:t>
            </w:r>
            <w:proofErr w:type="spellEnd"/>
            <w:r>
              <w:rPr>
                <w:lang w:val="en-US"/>
              </w:rPr>
              <w:t xml:space="preserve"> </w:t>
            </w:r>
            <w:r w:rsidRPr="00225362">
              <w:t>%}</w:t>
            </w:r>
          </w:p>
        </w:tc>
      </w:tr>
      <w:tr w:rsidR="00225362" w:rsidRPr="00225362" w14:paraId="687301D7" w14:textId="77777777" w:rsidTr="00225362">
        <w:trPr>
          <w:trHeight w:val="567"/>
        </w:trPr>
        <w:tc>
          <w:tcPr>
            <w:tcW w:w="240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CEEC5" w14:textId="751A5D7F" w:rsidR="00225362" w:rsidRPr="00225362" w:rsidRDefault="00225362" w:rsidP="00225362">
            <w:r>
              <w:t>Project name</w:t>
            </w:r>
          </w:p>
        </w:tc>
        <w:tc>
          <w:tcPr>
            <w:tcW w:w="6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8C3BE93" w14:textId="79AC94E6" w:rsidR="00225362" w:rsidRPr="00225362" w:rsidRDefault="00225362" w:rsidP="00225362">
            <w:proofErr w:type="gramStart"/>
            <w:r>
              <w:t xml:space="preserve">{{ </w:t>
            </w:r>
            <w:proofErr w:type="spellStart"/>
            <w:r>
              <w:t>item</w:t>
            </w:r>
            <w:proofErr w:type="gramEnd"/>
            <w:r>
              <w:t>.project_name</w:t>
            </w:r>
            <w:proofErr w:type="spellEnd"/>
            <w:r>
              <w:t xml:space="preserve"> }}</w:t>
            </w:r>
          </w:p>
        </w:tc>
      </w:tr>
      <w:tr w:rsidR="001F2A8A" w:rsidRPr="00225362" w14:paraId="5BFF2F27" w14:textId="77777777" w:rsidTr="00225362">
        <w:trPr>
          <w:trHeight w:val="567"/>
        </w:trPr>
        <w:tc>
          <w:tcPr>
            <w:tcW w:w="240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01055" w14:textId="73DCF4E2" w:rsidR="001F2A8A" w:rsidRDefault="001F2A8A" w:rsidP="00225362">
            <w:r>
              <w:t>Company</w:t>
            </w:r>
          </w:p>
        </w:tc>
        <w:tc>
          <w:tcPr>
            <w:tcW w:w="6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C1F68AA" w14:textId="473108F7" w:rsidR="001F2A8A" w:rsidRDefault="001F2A8A" w:rsidP="00225362">
            <w:proofErr w:type="gramStart"/>
            <w:r>
              <w:t xml:space="preserve">{{ </w:t>
            </w:r>
            <w:proofErr w:type="spellStart"/>
            <w:r>
              <w:t>item</w:t>
            </w:r>
            <w:proofErr w:type="gramEnd"/>
            <w:r>
              <w:t>.company_name</w:t>
            </w:r>
            <w:proofErr w:type="spellEnd"/>
            <w:r>
              <w:t xml:space="preserve"> }}</w:t>
            </w:r>
          </w:p>
        </w:tc>
      </w:tr>
      <w:tr w:rsidR="00225362" w:rsidRPr="00225362" w14:paraId="236DB721" w14:textId="77777777" w:rsidTr="00225362">
        <w:trPr>
          <w:trHeight w:val="567"/>
        </w:trPr>
        <w:tc>
          <w:tcPr>
            <w:tcW w:w="240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22C4D" w14:textId="54E6686A" w:rsidR="00225362" w:rsidRDefault="00225362" w:rsidP="00225362">
            <w:r>
              <w:t>Project Duration</w:t>
            </w:r>
          </w:p>
        </w:tc>
        <w:tc>
          <w:tcPr>
            <w:tcW w:w="6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7EA528C" w14:textId="0CF3AF1F" w:rsidR="00225362" w:rsidRDefault="00225362" w:rsidP="00225362">
            <w:proofErr w:type="gramStart"/>
            <w:r>
              <w:t xml:space="preserve">{{ </w:t>
            </w:r>
            <w:proofErr w:type="spellStart"/>
            <w:r>
              <w:t>item</w:t>
            </w:r>
            <w:proofErr w:type="gramEnd"/>
            <w:r>
              <w:t>.project_duration</w:t>
            </w:r>
            <w:proofErr w:type="spellEnd"/>
            <w:r>
              <w:t xml:space="preserve"> }}</w:t>
            </w:r>
          </w:p>
        </w:tc>
      </w:tr>
      <w:tr w:rsidR="003D517F" w:rsidRPr="00225362" w14:paraId="05A8C226" w14:textId="77777777" w:rsidTr="00225362">
        <w:trPr>
          <w:trHeight w:val="567"/>
        </w:trPr>
        <w:tc>
          <w:tcPr>
            <w:tcW w:w="240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697EA" w14:textId="2F9FA7B7" w:rsidR="003D517F" w:rsidRDefault="003D517F" w:rsidP="00225362">
            <w:r>
              <w:t>Role</w:t>
            </w:r>
          </w:p>
        </w:tc>
        <w:tc>
          <w:tcPr>
            <w:tcW w:w="6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BFEB669" w14:textId="0D705E0B" w:rsidR="003D517F" w:rsidRDefault="003D517F" w:rsidP="00225362">
            <w:proofErr w:type="gramStart"/>
            <w:r>
              <w:t xml:space="preserve">{{ </w:t>
            </w:r>
            <w:proofErr w:type="spellStart"/>
            <w:r>
              <w:t>item</w:t>
            </w:r>
            <w:proofErr w:type="gramEnd"/>
            <w:r>
              <w:t>.project_roles</w:t>
            </w:r>
            <w:proofErr w:type="spellEnd"/>
            <w:r>
              <w:t xml:space="preserve"> }}</w:t>
            </w:r>
          </w:p>
        </w:tc>
      </w:tr>
      <w:tr w:rsidR="00225362" w:rsidRPr="00225362" w14:paraId="77825E57" w14:textId="77777777" w:rsidTr="00225362">
        <w:trPr>
          <w:trHeight w:val="567"/>
        </w:trPr>
        <w:tc>
          <w:tcPr>
            <w:tcW w:w="240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16747" w14:textId="0D19C758" w:rsidR="00225362" w:rsidRDefault="00225362" w:rsidP="00225362">
            <w:r>
              <w:t>Project Description</w:t>
            </w:r>
          </w:p>
        </w:tc>
        <w:tc>
          <w:tcPr>
            <w:tcW w:w="6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D63C4D0" w14:textId="23FC3512" w:rsidR="00225362" w:rsidRDefault="00225362" w:rsidP="00225362">
            <w:proofErr w:type="gramStart"/>
            <w:r>
              <w:t xml:space="preserve">{{ </w:t>
            </w:r>
            <w:proofErr w:type="spellStart"/>
            <w:r>
              <w:t>item</w:t>
            </w:r>
            <w:proofErr w:type="gramEnd"/>
            <w:r>
              <w:t>.project_description</w:t>
            </w:r>
            <w:proofErr w:type="spellEnd"/>
            <w:r>
              <w:t xml:space="preserve"> }}</w:t>
            </w:r>
          </w:p>
        </w:tc>
      </w:tr>
      <w:tr w:rsidR="00225362" w:rsidRPr="00225362" w14:paraId="0F0030AB" w14:textId="77777777" w:rsidTr="00225362">
        <w:trPr>
          <w:trHeight w:val="567"/>
        </w:trPr>
        <w:tc>
          <w:tcPr>
            <w:tcW w:w="240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3D613" w14:textId="4C60287A" w:rsidR="00225362" w:rsidRDefault="003D517F" w:rsidP="00225362">
            <w:r>
              <w:t>Used tools</w:t>
            </w:r>
          </w:p>
        </w:tc>
        <w:tc>
          <w:tcPr>
            <w:tcW w:w="6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6888919" w14:textId="70F9FA46" w:rsidR="00225362" w:rsidRDefault="003D517F" w:rsidP="00225362">
            <w:proofErr w:type="gramStart"/>
            <w:r>
              <w:t xml:space="preserve">{{ </w:t>
            </w:r>
            <w:proofErr w:type="spellStart"/>
            <w:r>
              <w:t>item</w:t>
            </w:r>
            <w:proofErr w:type="gramEnd"/>
            <w:r>
              <w:t>.project_tools</w:t>
            </w:r>
            <w:proofErr w:type="spellEnd"/>
            <w:r>
              <w:t xml:space="preserve"> }}</w:t>
            </w:r>
          </w:p>
        </w:tc>
      </w:tr>
      <w:tr w:rsidR="00225362" w:rsidRPr="00225362" w14:paraId="393144D7" w14:textId="77777777" w:rsidTr="00C66E15">
        <w:trPr>
          <w:trHeight w:val="567"/>
        </w:trPr>
        <w:tc>
          <w:tcPr>
            <w:tcW w:w="89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54F95C3" w14:textId="2C615328" w:rsidR="00225362" w:rsidRPr="00225362" w:rsidRDefault="00225362" w:rsidP="00225362">
            <w:r w:rsidRPr="00660B77">
              <w:rPr>
                <w:lang w:val="en-US"/>
              </w:rPr>
              <w:t xml:space="preserve">{%tr </w:t>
            </w:r>
            <w:proofErr w:type="spellStart"/>
            <w:r w:rsidRPr="00660B77">
              <w:rPr>
                <w:lang w:val="en-US"/>
              </w:rPr>
              <w:t>endfor</w:t>
            </w:r>
            <w:proofErr w:type="spellEnd"/>
            <w:r w:rsidRPr="00660B77">
              <w:rPr>
                <w:lang w:val="en-US"/>
              </w:rPr>
              <w:t xml:space="preserve"> %}</w:t>
            </w:r>
          </w:p>
        </w:tc>
      </w:tr>
    </w:tbl>
    <w:p w14:paraId="4E41D309" w14:textId="77777777" w:rsidR="00DA6690" w:rsidRPr="00225362" w:rsidRDefault="00DA6690" w:rsidP="00225362">
      <w:pPr>
        <w:rPr>
          <w:lang w:val="en-US"/>
        </w:rPr>
      </w:pPr>
    </w:p>
    <w:p w14:paraId="171F175B" w14:textId="77777777" w:rsidR="00225362" w:rsidRPr="00225362" w:rsidRDefault="00225362" w:rsidP="38819676">
      <w:pPr>
        <w:rPr>
          <w:lang w:val="en-US"/>
        </w:rPr>
      </w:pPr>
    </w:p>
    <w:sectPr w:rsidR="00225362" w:rsidRPr="00225362" w:rsidSect="00467892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2552" w:right="1466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65DA7" w14:textId="77777777" w:rsidR="0045705E" w:rsidRDefault="0045705E">
      <w:r>
        <w:separator/>
      </w:r>
    </w:p>
  </w:endnote>
  <w:endnote w:type="continuationSeparator" w:id="0">
    <w:p w14:paraId="7A1F326A" w14:textId="77777777" w:rsidR="0045705E" w:rsidRDefault="004570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C39EE" w14:textId="77777777" w:rsidR="00974405" w:rsidRDefault="001349C8">
    <w:pPr>
      <w:framePr w:wrap="around" w:vAnchor="text" w:hAnchor="margin" w:xAlign="right" w:y="1"/>
      <w:rPr>
        <w:rStyle w:val="Paginanummer"/>
      </w:rPr>
    </w:pPr>
    <w:r>
      <w:rPr>
        <w:rStyle w:val="Paginanummer"/>
      </w:rPr>
      <w:fldChar w:fldCharType="begin"/>
    </w:r>
    <w:r w:rsidR="00974405">
      <w:rPr>
        <w:rStyle w:val="Paginanummer"/>
      </w:rPr>
      <w:instrText xml:space="preserve">PAGE  </w:instrText>
    </w:r>
    <w:r>
      <w:rPr>
        <w:rStyle w:val="Paginanummer"/>
      </w:rPr>
      <w:fldChar w:fldCharType="end"/>
    </w:r>
  </w:p>
  <w:p w14:paraId="129E6015" w14:textId="77777777" w:rsidR="00974405" w:rsidRDefault="00974405">
    <w:pPr>
      <w:ind w:right="360"/>
    </w:pPr>
  </w:p>
  <w:p w14:paraId="3724C8B4" w14:textId="77777777" w:rsidR="00974405" w:rsidRDefault="0097440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F0D36" w14:textId="77777777" w:rsidR="00974405" w:rsidRDefault="001349C8">
    <w:pPr>
      <w:framePr w:wrap="around" w:vAnchor="text" w:hAnchor="margin" w:xAlign="right" w:y="1"/>
      <w:rPr>
        <w:rStyle w:val="Paginanummer"/>
      </w:rPr>
    </w:pPr>
    <w:r>
      <w:rPr>
        <w:rStyle w:val="Paginanummer"/>
      </w:rPr>
      <w:fldChar w:fldCharType="begin"/>
    </w:r>
    <w:r w:rsidR="00974405">
      <w:rPr>
        <w:rStyle w:val="Paginanummer"/>
      </w:rPr>
      <w:instrText xml:space="preserve">PAGE  </w:instrText>
    </w:r>
    <w:r>
      <w:rPr>
        <w:rStyle w:val="Paginanummer"/>
      </w:rPr>
      <w:fldChar w:fldCharType="separate"/>
    </w:r>
    <w:r w:rsidR="00C93236">
      <w:rPr>
        <w:rStyle w:val="Paginanummer"/>
        <w:noProof/>
      </w:rPr>
      <w:t>2</w:t>
    </w:r>
    <w:r>
      <w:rPr>
        <w:rStyle w:val="Paginanummer"/>
      </w:rPr>
      <w:fldChar w:fldCharType="end"/>
    </w:r>
  </w:p>
  <w:p w14:paraId="3DCA1570" w14:textId="44E75D92" w:rsidR="00974405" w:rsidRPr="00DD463B" w:rsidRDefault="2E49A7CE" w:rsidP="2E49A7CE">
    <w:pPr>
      <w:ind w:right="360"/>
      <w:jc w:val="center"/>
      <w:rPr>
        <w:lang w:val="en-US"/>
      </w:rPr>
    </w:pPr>
    <w:r w:rsidRPr="00DD463B">
      <w:rPr>
        <w:lang w:val="en-US"/>
      </w:rPr>
      <w:t xml:space="preserve">CV – </w:t>
    </w:r>
    <w:r w:rsidR="00DD463B" w:rsidRPr="00DD463B">
      <w:rPr>
        <w:lang w:val="en-US"/>
      </w:rPr>
      <w:t>{{</w:t>
    </w:r>
    <w:proofErr w:type="spellStart"/>
    <w:r w:rsidR="005E2F26">
      <w:rPr>
        <w:lang w:val="en-US"/>
      </w:rPr>
      <w:t>given</w:t>
    </w:r>
    <w:r w:rsidR="00DD463B" w:rsidRPr="00DD463B">
      <w:rPr>
        <w:lang w:val="en-US"/>
      </w:rPr>
      <w:t>_name</w:t>
    </w:r>
    <w:proofErr w:type="spellEnd"/>
    <w:r w:rsidR="00DD463B" w:rsidRPr="00DD463B">
      <w:rPr>
        <w:lang w:val="en-US"/>
      </w:rPr>
      <w:t>}}</w:t>
    </w:r>
    <w:r w:rsidRPr="00DD463B">
      <w:rPr>
        <w:lang w:val="en-US"/>
      </w:rPr>
      <w:t xml:space="preserve"> </w:t>
    </w:r>
    <w:r w:rsidR="00DD463B" w:rsidRPr="00DD463B">
      <w:rPr>
        <w:lang w:val="en-US"/>
      </w:rPr>
      <w:t>{{name}}</w:t>
    </w:r>
  </w:p>
  <w:p w14:paraId="531D2978" w14:textId="77777777" w:rsidR="00974405" w:rsidRPr="00DD463B" w:rsidRDefault="00974405">
    <w:pPr>
      <w:jc w:val="right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A8B28" w14:textId="6A5403F1" w:rsidR="00974405" w:rsidRDefault="2E49A7CE" w:rsidP="2E49A7CE">
    <w:pPr>
      <w:jc w:val="center"/>
      <w:rPr>
        <w:lang w:val="nl-BE"/>
      </w:rPr>
    </w:pPr>
    <w:r w:rsidRPr="2E49A7CE">
      <w:rPr>
        <w:lang w:val="nl-BE"/>
      </w:rPr>
      <w:t xml:space="preserve">CV – </w:t>
    </w:r>
    <w:r w:rsidR="00A3550A">
      <w:rPr>
        <w:lang w:val="nl-BE"/>
      </w:rPr>
      <w:t>&lt;</w:t>
    </w:r>
    <w:proofErr w:type="spellStart"/>
    <w:r w:rsidR="00A3550A">
      <w:rPr>
        <w:lang w:val="nl-BE"/>
      </w:rPr>
      <w:t>Firstname</w:t>
    </w:r>
    <w:proofErr w:type="spellEnd"/>
    <w:r w:rsidR="00A3550A">
      <w:rPr>
        <w:lang w:val="nl-BE"/>
      </w:rPr>
      <w:t>&gt;</w:t>
    </w:r>
    <w:r w:rsidRPr="2E49A7CE">
      <w:rPr>
        <w:lang w:val="nl-BE"/>
      </w:rPr>
      <w:t xml:space="preserve"> </w:t>
    </w:r>
    <w:r w:rsidR="00A3550A">
      <w:rPr>
        <w:lang w:val="nl-BE"/>
      </w:rPr>
      <w:t>&lt;</w:t>
    </w:r>
    <w:proofErr w:type="spellStart"/>
    <w:r w:rsidR="00A3550A">
      <w:rPr>
        <w:lang w:val="nl-BE"/>
      </w:rPr>
      <w:t>Lastname</w:t>
    </w:r>
    <w:proofErr w:type="spellEnd"/>
    <w:r w:rsidR="00A3550A">
      <w:rPr>
        <w:lang w:val="nl-BE"/>
      </w:rPr>
      <w:t>&gt;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7BCE8" w14:textId="77777777" w:rsidR="0045705E" w:rsidRDefault="0045705E">
      <w:r>
        <w:separator/>
      </w:r>
    </w:p>
  </w:footnote>
  <w:footnote w:type="continuationSeparator" w:id="0">
    <w:p w14:paraId="605192CC" w14:textId="77777777" w:rsidR="0045705E" w:rsidRDefault="004570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751F8" w14:textId="04351CEF" w:rsidR="00974405" w:rsidRDefault="3E3EC07F" w:rsidP="00C93236">
    <w:pPr>
      <w:jc w:val="center"/>
    </w:pPr>
    <w:r>
      <w:rPr>
        <w:noProof/>
      </w:rPr>
      <w:drawing>
        <wp:inline distT="0" distB="0" distL="0" distR="0" wp14:anchorId="26F47EB3" wp14:editId="533042F2">
          <wp:extent cx="1750695" cy="593090"/>
          <wp:effectExtent l="0" t="0" r="1905" b="0"/>
          <wp:docPr id="3" name="Picture 3" descr="/Users/dirkmaes/Desktop/Screen Shot 2017-10-13 at 17.00.3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50695" cy="5930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F9FB0" w14:textId="06B5BE25" w:rsidR="00974405" w:rsidRPr="002E6175" w:rsidRDefault="3E3EC07F" w:rsidP="002E6175">
    <w:pPr>
      <w:pStyle w:val="Koptekst"/>
      <w:jc w:val="center"/>
    </w:pPr>
    <w:r>
      <w:rPr>
        <w:noProof/>
      </w:rPr>
      <w:drawing>
        <wp:inline distT="0" distB="0" distL="0" distR="0" wp14:anchorId="4EAA02D6" wp14:editId="7032BBDD">
          <wp:extent cx="1750695" cy="593090"/>
          <wp:effectExtent l="0" t="0" r="1905" b="0"/>
          <wp:docPr id="1" name="Picture 1" descr="/Users/dirkmaes/Desktop/Screen Shot 2017-10-13 at 17.00.3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50695" cy="5930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27603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39283E"/>
    <w:multiLevelType w:val="hybridMultilevel"/>
    <w:tmpl w:val="3CBC4590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35253"/>
    <w:multiLevelType w:val="hybridMultilevel"/>
    <w:tmpl w:val="E580E554"/>
    <w:lvl w:ilvl="0" w:tplc="4A5653D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DB4F75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16C4F1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802941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22C696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292EC0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040C09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37A9B2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9D6E18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7C3D41"/>
    <w:multiLevelType w:val="hybridMultilevel"/>
    <w:tmpl w:val="3C804992"/>
    <w:lvl w:ilvl="0" w:tplc="37C280D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BC2A92"/>
    <w:multiLevelType w:val="hybridMultilevel"/>
    <w:tmpl w:val="2B1427A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D66253"/>
    <w:multiLevelType w:val="multilevel"/>
    <w:tmpl w:val="B858A0E2"/>
    <w:lvl w:ilvl="0">
      <w:start w:val="1"/>
      <w:numFmt w:val="upperRoman"/>
      <w:pStyle w:val="Kop1"/>
      <w:lvlText w:val="%1"/>
      <w:lvlJc w:val="left"/>
      <w:pPr>
        <w:tabs>
          <w:tab w:val="num" w:pos="720"/>
        </w:tabs>
        <w:ind w:left="432" w:hanging="432"/>
      </w:pPr>
      <w:rPr>
        <w:rFonts w:hint="default"/>
      </w:rPr>
    </w:lvl>
    <w:lvl w:ilvl="1">
      <w:start w:val="1"/>
      <w:numFmt w:val="decimal"/>
      <w:pStyle w:val="Kop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Kop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Kop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Kop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Kop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Kop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Kop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Kop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107D439F"/>
    <w:multiLevelType w:val="hybridMultilevel"/>
    <w:tmpl w:val="E59ADD8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6F7241"/>
    <w:multiLevelType w:val="hybridMultilevel"/>
    <w:tmpl w:val="E59ADD86"/>
    <w:lvl w:ilvl="0" w:tplc="2A44F2C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3CEA5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32AF36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80A2A4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FDED8F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36481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F6A725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93CA28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684D9D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027199"/>
    <w:multiLevelType w:val="hybridMultilevel"/>
    <w:tmpl w:val="56987C3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4CD63BB"/>
    <w:multiLevelType w:val="hybridMultilevel"/>
    <w:tmpl w:val="CA5475D6"/>
    <w:lvl w:ilvl="0" w:tplc="14DA66D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68274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C2A3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509E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9608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00F1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0075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A4A8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F837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22784B"/>
    <w:multiLevelType w:val="hybridMultilevel"/>
    <w:tmpl w:val="2D58D9BA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93DA3A"/>
    <w:multiLevelType w:val="hybridMultilevel"/>
    <w:tmpl w:val="F170E0E6"/>
    <w:lvl w:ilvl="0" w:tplc="7A045F8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714AD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D899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A2B1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94EC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1837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46F2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2A2F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F856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194AA4"/>
    <w:multiLevelType w:val="hybridMultilevel"/>
    <w:tmpl w:val="6D9A1182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5C1046"/>
    <w:multiLevelType w:val="hybridMultilevel"/>
    <w:tmpl w:val="FF1A1CF4"/>
    <w:lvl w:ilvl="0" w:tplc="E404EC3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BBC9D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98B4B45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4A67A4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EE2485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4ACAD9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8A8EF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4FAB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D88FC3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346CDC"/>
    <w:multiLevelType w:val="hybridMultilevel"/>
    <w:tmpl w:val="05C4B214"/>
    <w:lvl w:ilvl="0" w:tplc="5296C0D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4DE73A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20AEC5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496D6B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BAA318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E82321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CC8E08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08A95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152D3D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7943F9"/>
    <w:multiLevelType w:val="hybridMultilevel"/>
    <w:tmpl w:val="E15AE57C"/>
    <w:lvl w:ilvl="0" w:tplc="707A612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2D2181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506DF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1C68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5BAEBE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B5C669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16CC4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AACC74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61C1BE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8A6862"/>
    <w:multiLevelType w:val="hybridMultilevel"/>
    <w:tmpl w:val="A698B508"/>
    <w:lvl w:ilvl="0" w:tplc="08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4B71977"/>
    <w:multiLevelType w:val="hybridMultilevel"/>
    <w:tmpl w:val="5A04A5BA"/>
    <w:lvl w:ilvl="0" w:tplc="A1D87D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B3E40A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278B10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182396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3EC11B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6DEE5A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CAE398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2E8F6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45CD67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4C61A5"/>
    <w:multiLevelType w:val="hybridMultilevel"/>
    <w:tmpl w:val="64963FB4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8904BA"/>
    <w:multiLevelType w:val="hybridMultilevel"/>
    <w:tmpl w:val="F3C2156E"/>
    <w:lvl w:ilvl="0" w:tplc="04090005">
      <w:start w:val="1"/>
      <w:numFmt w:val="bullet"/>
      <w:lvlText w:val="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0" w15:restartNumberingAfterBreak="0">
    <w:nsid w:val="4822016E"/>
    <w:multiLevelType w:val="hybridMultilevel"/>
    <w:tmpl w:val="CECAC068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CC3EE8"/>
    <w:multiLevelType w:val="hybridMultilevel"/>
    <w:tmpl w:val="3006A86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190574"/>
    <w:multiLevelType w:val="hybridMultilevel"/>
    <w:tmpl w:val="C458D82C"/>
    <w:lvl w:ilvl="0" w:tplc="AA82DDFC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C5F6040A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7160116A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8E04D3BC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5E86C600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973C47BE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944A7546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6DF266F8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B20E78F6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23" w15:restartNumberingAfterBreak="0">
    <w:nsid w:val="524E4ACE"/>
    <w:multiLevelType w:val="multilevel"/>
    <w:tmpl w:val="789692D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2E4BCC"/>
    <w:multiLevelType w:val="hybridMultilevel"/>
    <w:tmpl w:val="180AB764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A234F1"/>
    <w:multiLevelType w:val="hybridMultilevel"/>
    <w:tmpl w:val="0B3C3C9A"/>
    <w:lvl w:ilvl="0" w:tplc="5D6ECD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3F17F9F"/>
    <w:multiLevelType w:val="hybridMultilevel"/>
    <w:tmpl w:val="789692D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E76E4B"/>
    <w:multiLevelType w:val="hybridMultilevel"/>
    <w:tmpl w:val="E5185C5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6420F6"/>
    <w:multiLevelType w:val="hybridMultilevel"/>
    <w:tmpl w:val="803E668C"/>
    <w:lvl w:ilvl="0" w:tplc="CE7CF89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CFEDDC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9BCD05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446FD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FC268A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E0CE41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FAC68C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A7C71C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88A1ED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456CF1"/>
    <w:multiLevelType w:val="hybridMultilevel"/>
    <w:tmpl w:val="3C0AA4C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C92F57"/>
    <w:multiLevelType w:val="hybridMultilevel"/>
    <w:tmpl w:val="BC744DA4"/>
    <w:lvl w:ilvl="0" w:tplc="F10AB0A2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4A3A8A"/>
    <w:multiLevelType w:val="hybridMultilevel"/>
    <w:tmpl w:val="EA98673A"/>
    <w:lvl w:ilvl="0" w:tplc="04090005">
      <w:start w:val="1"/>
      <w:numFmt w:val="bullet"/>
      <w:lvlText w:val="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792472"/>
    <w:multiLevelType w:val="hybridMultilevel"/>
    <w:tmpl w:val="00B45272"/>
    <w:lvl w:ilvl="0" w:tplc="72B8905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A8177F3"/>
    <w:multiLevelType w:val="hybridMultilevel"/>
    <w:tmpl w:val="CBC4BC4A"/>
    <w:lvl w:ilvl="0" w:tplc="F538FE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ACC83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6349A2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BB8E1F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F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6D8DBF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00491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7E229B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4BE22C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467508578">
    <w:abstractNumId w:val="9"/>
  </w:num>
  <w:num w:numId="2" w16cid:durableId="1959025319">
    <w:abstractNumId w:val="11"/>
  </w:num>
  <w:num w:numId="3" w16cid:durableId="1884101179">
    <w:abstractNumId w:val="5"/>
  </w:num>
  <w:num w:numId="4" w16cid:durableId="4595221">
    <w:abstractNumId w:val="22"/>
  </w:num>
  <w:num w:numId="5" w16cid:durableId="443842434">
    <w:abstractNumId w:val="28"/>
  </w:num>
  <w:num w:numId="6" w16cid:durableId="729311206">
    <w:abstractNumId w:val="17"/>
  </w:num>
  <w:num w:numId="7" w16cid:durableId="1095052030">
    <w:abstractNumId w:val="15"/>
  </w:num>
  <w:num w:numId="8" w16cid:durableId="1116175940">
    <w:abstractNumId w:val="33"/>
  </w:num>
  <w:num w:numId="9" w16cid:durableId="798108247">
    <w:abstractNumId w:val="2"/>
  </w:num>
  <w:num w:numId="10" w16cid:durableId="756169800">
    <w:abstractNumId w:val="13"/>
  </w:num>
  <w:num w:numId="11" w16cid:durableId="1961764398">
    <w:abstractNumId w:val="14"/>
  </w:num>
  <w:num w:numId="12" w16cid:durableId="1168130210">
    <w:abstractNumId w:val="19"/>
  </w:num>
  <w:num w:numId="13" w16cid:durableId="580871048">
    <w:abstractNumId w:val="26"/>
  </w:num>
  <w:num w:numId="14" w16cid:durableId="749890548">
    <w:abstractNumId w:val="23"/>
  </w:num>
  <w:num w:numId="15" w16cid:durableId="1705903476">
    <w:abstractNumId w:val="6"/>
  </w:num>
  <w:num w:numId="16" w16cid:durableId="497694404">
    <w:abstractNumId w:val="7"/>
  </w:num>
  <w:num w:numId="17" w16cid:durableId="917597270">
    <w:abstractNumId w:val="31"/>
  </w:num>
  <w:num w:numId="18" w16cid:durableId="900678067">
    <w:abstractNumId w:val="27"/>
  </w:num>
  <w:num w:numId="19" w16cid:durableId="1882549942">
    <w:abstractNumId w:val="25"/>
  </w:num>
  <w:num w:numId="20" w16cid:durableId="1090152843">
    <w:abstractNumId w:val="8"/>
  </w:num>
  <w:num w:numId="21" w16cid:durableId="2036535116">
    <w:abstractNumId w:val="29"/>
  </w:num>
  <w:num w:numId="22" w16cid:durableId="1292397520">
    <w:abstractNumId w:val="0"/>
  </w:num>
  <w:num w:numId="23" w16cid:durableId="1194726831">
    <w:abstractNumId w:val="32"/>
  </w:num>
  <w:num w:numId="24" w16cid:durableId="2115661724">
    <w:abstractNumId w:val="3"/>
  </w:num>
  <w:num w:numId="25" w16cid:durableId="747112808">
    <w:abstractNumId w:val="30"/>
  </w:num>
  <w:num w:numId="26" w16cid:durableId="1859540420">
    <w:abstractNumId w:val="12"/>
  </w:num>
  <w:num w:numId="27" w16cid:durableId="36199283">
    <w:abstractNumId w:val="18"/>
  </w:num>
  <w:num w:numId="28" w16cid:durableId="2016955709">
    <w:abstractNumId w:val="1"/>
  </w:num>
  <w:num w:numId="29" w16cid:durableId="1065882733">
    <w:abstractNumId w:val="21"/>
  </w:num>
  <w:num w:numId="30" w16cid:durableId="1424647868">
    <w:abstractNumId w:val="24"/>
  </w:num>
  <w:num w:numId="31" w16cid:durableId="147021824">
    <w:abstractNumId w:val="16"/>
  </w:num>
  <w:num w:numId="32" w16cid:durableId="2141262573">
    <w:abstractNumId w:val="20"/>
  </w:num>
  <w:num w:numId="33" w16cid:durableId="1471554609">
    <w:abstractNumId w:val="10"/>
  </w:num>
  <w:num w:numId="34" w16cid:durableId="10649139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BE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nl-BE" w:vendorID="64" w:dllVersion="0" w:nlCheck="1" w:checkStyle="0"/>
  <w:proofState w:spelling="clean" w:grammar="clean"/>
  <w:attachedTemplate r:id="rId1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1AC8"/>
    <w:rsid w:val="00042A27"/>
    <w:rsid w:val="000624C0"/>
    <w:rsid w:val="000906B9"/>
    <w:rsid w:val="00097786"/>
    <w:rsid w:val="000A4ED9"/>
    <w:rsid w:val="000B1299"/>
    <w:rsid w:val="000D18EB"/>
    <w:rsid w:val="0010231B"/>
    <w:rsid w:val="001349C8"/>
    <w:rsid w:val="001C0C22"/>
    <w:rsid w:val="001E4D0A"/>
    <w:rsid w:val="001E77B8"/>
    <w:rsid w:val="001F2A8A"/>
    <w:rsid w:val="00212FA7"/>
    <w:rsid w:val="00225362"/>
    <w:rsid w:val="00232731"/>
    <w:rsid w:val="00264B1D"/>
    <w:rsid w:val="00283B41"/>
    <w:rsid w:val="002851DD"/>
    <w:rsid w:val="00290FC0"/>
    <w:rsid w:val="00292214"/>
    <w:rsid w:val="002A4B57"/>
    <w:rsid w:val="002B4338"/>
    <w:rsid w:val="002E0C16"/>
    <w:rsid w:val="002E6175"/>
    <w:rsid w:val="002F4365"/>
    <w:rsid w:val="00344E28"/>
    <w:rsid w:val="0035134C"/>
    <w:rsid w:val="003B04B4"/>
    <w:rsid w:val="003B22AD"/>
    <w:rsid w:val="003C55E3"/>
    <w:rsid w:val="003D517F"/>
    <w:rsid w:val="003E2D0C"/>
    <w:rsid w:val="003F0D3A"/>
    <w:rsid w:val="00417B3A"/>
    <w:rsid w:val="004358BF"/>
    <w:rsid w:val="00441694"/>
    <w:rsid w:val="00450E28"/>
    <w:rsid w:val="004548A3"/>
    <w:rsid w:val="0045705E"/>
    <w:rsid w:val="00467892"/>
    <w:rsid w:val="004862EC"/>
    <w:rsid w:val="00491AC8"/>
    <w:rsid w:val="00493F99"/>
    <w:rsid w:val="004A107C"/>
    <w:rsid w:val="004E1DA3"/>
    <w:rsid w:val="004E408F"/>
    <w:rsid w:val="004E6D53"/>
    <w:rsid w:val="00530E1C"/>
    <w:rsid w:val="005462D7"/>
    <w:rsid w:val="0056267C"/>
    <w:rsid w:val="00564087"/>
    <w:rsid w:val="00564C9D"/>
    <w:rsid w:val="00591D0B"/>
    <w:rsid w:val="00596AAE"/>
    <w:rsid w:val="005A2F63"/>
    <w:rsid w:val="005B1303"/>
    <w:rsid w:val="005E2F26"/>
    <w:rsid w:val="00600CD3"/>
    <w:rsid w:val="00660B76"/>
    <w:rsid w:val="00660B77"/>
    <w:rsid w:val="00697B4A"/>
    <w:rsid w:val="006E7CC6"/>
    <w:rsid w:val="007018F0"/>
    <w:rsid w:val="007C11CD"/>
    <w:rsid w:val="007D173D"/>
    <w:rsid w:val="007E37CA"/>
    <w:rsid w:val="008112ED"/>
    <w:rsid w:val="00846D1C"/>
    <w:rsid w:val="00861CEA"/>
    <w:rsid w:val="00863010"/>
    <w:rsid w:val="008A4085"/>
    <w:rsid w:val="008C2232"/>
    <w:rsid w:val="008D3225"/>
    <w:rsid w:val="00935852"/>
    <w:rsid w:val="00955733"/>
    <w:rsid w:val="00956477"/>
    <w:rsid w:val="0096205B"/>
    <w:rsid w:val="00971D1B"/>
    <w:rsid w:val="009739BA"/>
    <w:rsid w:val="00974405"/>
    <w:rsid w:val="009B2F8A"/>
    <w:rsid w:val="009E0218"/>
    <w:rsid w:val="009F2367"/>
    <w:rsid w:val="00A05335"/>
    <w:rsid w:val="00A10C7B"/>
    <w:rsid w:val="00A10F2A"/>
    <w:rsid w:val="00A13AC8"/>
    <w:rsid w:val="00A3550A"/>
    <w:rsid w:val="00A507DC"/>
    <w:rsid w:val="00A67D83"/>
    <w:rsid w:val="00A747FA"/>
    <w:rsid w:val="00A82D81"/>
    <w:rsid w:val="00A84056"/>
    <w:rsid w:val="00A933BC"/>
    <w:rsid w:val="00A957B1"/>
    <w:rsid w:val="00AC6B02"/>
    <w:rsid w:val="00AE5E9C"/>
    <w:rsid w:val="00B1611B"/>
    <w:rsid w:val="00B2191C"/>
    <w:rsid w:val="00B4151D"/>
    <w:rsid w:val="00B52AFD"/>
    <w:rsid w:val="00B668CC"/>
    <w:rsid w:val="00B67EC3"/>
    <w:rsid w:val="00B704E6"/>
    <w:rsid w:val="00B902CA"/>
    <w:rsid w:val="00BC5E58"/>
    <w:rsid w:val="00BD10C6"/>
    <w:rsid w:val="00C07AB8"/>
    <w:rsid w:val="00C148D2"/>
    <w:rsid w:val="00C177C5"/>
    <w:rsid w:val="00C21D97"/>
    <w:rsid w:val="00C26E62"/>
    <w:rsid w:val="00C42023"/>
    <w:rsid w:val="00C4591B"/>
    <w:rsid w:val="00C63C11"/>
    <w:rsid w:val="00C71502"/>
    <w:rsid w:val="00C8793E"/>
    <w:rsid w:val="00C92ED6"/>
    <w:rsid w:val="00C93236"/>
    <w:rsid w:val="00CB1486"/>
    <w:rsid w:val="00CB4E61"/>
    <w:rsid w:val="00CC14CE"/>
    <w:rsid w:val="00D22219"/>
    <w:rsid w:val="00D36609"/>
    <w:rsid w:val="00D6161F"/>
    <w:rsid w:val="00DA6690"/>
    <w:rsid w:val="00DC29FE"/>
    <w:rsid w:val="00DD3762"/>
    <w:rsid w:val="00DD463B"/>
    <w:rsid w:val="00DF54B2"/>
    <w:rsid w:val="00E23F5E"/>
    <w:rsid w:val="00E51794"/>
    <w:rsid w:val="00E6456C"/>
    <w:rsid w:val="00E9664E"/>
    <w:rsid w:val="00EF2008"/>
    <w:rsid w:val="00F050B3"/>
    <w:rsid w:val="00F26E6D"/>
    <w:rsid w:val="00F3112C"/>
    <w:rsid w:val="00F6179F"/>
    <w:rsid w:val="00F7127A"/>
    <w:rsid w:val="00FE1D48"/>
    <w:rsid w:val="00FE74B2"/>
    <w:rsid w:val="00FF133E"/>
    <w:rsid w:val="00FF1E26"/>
    <w:rsid w:val="038B3B46"/>
    <w:rsid w:val="03C58323"/>
    <w:rsid w:val="0402501E"/>
    <w:rsid w:val="0422737F"/>
    <w:rsid w:val="05270BA7"/>
    <w:rsid w:val="05615384"/>
    <w:rsid w:val="06849DD2"/>
    <w:rsid w:val="0877D4C6"/>
    <w:rsid w:val="08D4B126"/>
    <w:rsid w:val="08DD2C7F"/>
    <w:rsid w:val="09FA7CCA"/>
    <w:rsid w:val="0EAA578E"/>
    <w:rsid w:val="1069BE4E"/>
    <w:rsid w:val="125ECFCE"/>
    <w:rsid w:val="12B467BD"/>
    <w:rsid w:val="132D6341"/>
    <w:rsid w:val="16981EA2"/>
    <w:rsid w:val="173F53FC"/>
    <w:rsid w:val="18ABF3D0"/>
    <w:rsid w:val="1BB45E7B"/>
    <w:rsid w:val="1CF6E70B"/>
    <w:rsid w:val="1E185F0A"/>
    <w:rsid w:val="230F756C"/>
    <w:rsid w:val="236D61E7"/>
    <w:rsid w:val="24A50133"/>
    <w:rsid w:val="293C013B"/>
    <w:rsid w:val="2BA3E6BD"/>
    <w:rsid w:val="2D108691"/>
    <w:rsid w:val="2D9E85A4"/>
    <w:rsid w:val="2E49A7CE"/>
    <w:rsid w:val="2E918070"/>
    <w:rsid w:val="364BFF21"/>
    <w:rsid w:val="3725F46E"/>
    <w:rsid w:val="37A9B2D9"/>
    <w:rsid w:val="38819676"/>
    <w:rsid w:val="39839FE3"/>
    <w:rsid w:val="3D20985E"/>
    <w:rsid w:val="3E3EC07F"/>
    <w:rsid w:val="40583920"/>
    <w:rsid w:val="4129703A"/>
    <w:rsid w:val="42031865"/>
    <w:rsid w:val="44A147F7"/>
    <w:rsid w:val="452BAA43"/>
    <w:rsid w:val="46C77AA4"/>
    <w:rsid w:val="473CBD81"/>
    <w:rsid w:val="48D88DE2"/>
    <w:rsid w:val="4A898EA7"/>
    <w:rsid w:val="4ADDB764"/>
    <w:rsid w:val="4BDF490D"/>
    <w:rsid w:val="4C26A2F1"/>
    <w:rsid w:val="4ED66D6F"/>
    <w:rsid w:val="541B4089"/>
    <w:rsid w:val="543C6009"/>
    <w:rsid w:val="550CA469"/>
    <w:rsid w:val="553D03D3"/>
    <w:rsid w:val="56ED9FBD"/>
    <w:rsid w:val="594C9E27"/>
    <w:rsid w:val="5C4A0F68"/>
    <w:rsid w:val="5CCED45A"/>
    <w:rsid w:val="5DFFD148"/>
    <w:rsid w:val="5E200F4A"/>
    <w:rsid w:val="5FFA702F"/>
    <w:rsid w:val="614A6D8F"/>
    <w:rsid w:val="623C191B"/>
    <w:rsid w:val="62E63DF0"/>
    <w:rsid w:val="64820E51"/>
    <w:rsid w:val="6501DFBB"/>
    <w:rsid w:val="65DCD471"/>
    <w:rsid w:val="661DDEB2"/>
    <w:rsid w:val="66E21727"/>
    <w:rsid w:val="6AA8935D"/>
    <w:rsid w:val="6CA9BB77"/>
    <w:rsid w:val="6CCDC539"/>
    <w:rsid w:val="6D374833"/>
    <w:rsid w:val="6D95ED15"/>
    <w:rsid w:val="6DE0341F"/>
    <w:rsid w:val="6E6BA15F"/>
    <w:rsid w:val="6EE19A67"/>
    <w:rsid w:val="70AC9E0B"/>
    <w:rsid w:val="7138F461"/>
    <w:rsid w:val="717D2C9A"/>
    <w:rsid w:val="71854063"/>
    <w:rsid w:val="71CAB3AB"/>
    <w:rsid w:val="721C0226"/>
    <w:rsid w:val="732D2B3F"/>
    <w:rsid w:val="73345B9D"/>
    <w:rsid w:val="73E43ECD"/>
    <w:rsid w:val="7C4959A3"/>
    <w:rsid w:val="7FC9A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BFC9ECB"/>
  <w15:docId w15:val="{445C6F01-F999-4357-9D26-540A71546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l-BE" w:eastAsia="nl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ard">
    <w:name w:val="Normal"/>
    <w:qFormat/>
    <w:rsid w:val="004862EC"/>
    <w:pPr>
      <w:spacing w:before="60" w:after="60"/>
    </w:pPr>
    <w:rPr>
      <w:rFonts w:ascii="Verdana" w:hAnsi="Verdana"/>
      <w:szCs w:val="24"/>
      <w:lang w:val="en-GB" w:eastAsia="en-US"/>
    </w:rPr>
  </w:style>
  <w:style w:type="paragraph" w:styleId="Kop1">
    <w:name w:val="heading 1"/>
    <w:basedOn w:val="Standaard"/>
    <w:next w:val="Standaard"/>
    <w:qFormat/>
    <w:rsid w:val="001349C8"/>
    <w:pPr>
      <w:keepNext/>
      <w:numPr>
        <w:numId w:val="3"/>
      </w:numPr>
      <w:spacing w:before="24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Kop2">
    <w:name w:val="heading 2"/>
    <w:basedOn w:val="Standaard"/>
    <w:next w:val="Standaard"/>
    <w:qFormat/>
    <w:rsid w:val="001349C8"/>
    <w:pPr>
      <w:keepNext/>
      <w:numPr>
        <w:ilvl w:val="1"/>
        <w:numId w:val="3"/>
      </w:numPr>
      <w:spacing w:before="240"/>
      <w:outlineLvl w:val="1"/>
    </w:pPr>
    <w:rPr>
      <w:rFonts w:ascii="Arial" w:hAnsi="Arial"/>
      <w:b/>
      <w:bCs/>
      <w:i/>
      <w:iCs/>
      <w:sz w:val="28"/>
      <w:szCs w:val="28"/>
    </w:rPr>
  </w:style>
  <w:style w:type="paragraph" w:styleId="Kop3">
    <w:name w:val="heading 3"/>
    <w:basedOn w:val="Standaard"/>
    <w:next w:val="Standaard"/>
    <w:qFormat/>
    <w:rsid w:val="001349C8"/>
    <w:pPr>
      <w:keepNext/>
      <w:numPr>
        <w:ilvl w:val="2"/>
        <w:numId w:val="3"/>
      </w:numPr>
      <w:spacing w:before="240"/>
      <w:outlineLvl w:val="2"/>
    </w:pPr>
    <w:rPr>
      <w:rFonts w:ascii="Arial" w:hAnsi="Arial"/>
      <w:b/>
      <w:bCs/>
      <w:sz w:val="26"/>
      <w:szCs w:val="26"/>
    </w:rPr>
  </w:style>
  <w:style w:type="paragraph" w:styleId="Kop4">
    <w:name w:val="heading 4"/>
    <w:basedOn w:val="Standaard"/>
    <w:next w:val="Standaard"/>
    <w:qFormat/>
    <w:rsid w:val="001349C8"/>
    <w:pPr>
      <w:keepNext/>
      <w:numPr>
        <w:ilvl w:val="3"/>
        <w:numId w:val="3"/>
      </w:numPr>
      <w:spacing w:before="240"/>
      <w:outlineLvl w:val="3"/>
    </w:pPr>
    <w:rPr>
      <w:rFonts w:ascii="Times New Roman" w:hAnsi="Times New Roman"/>
      <w:b/>
      <w:bCs/>
      <w:sz w:val="28"/>
      <w:szCs w:val="28"/>
    </w:rPr>
  </w:style>
  <w:style w:type="paragraph" w:styleId="Kop5">
    <w:name w:val="heading 5"/>
    <w:basedOn w:val="Standaard"/>
    <w:next w:val="Standaard"/>
    <w:qFormat/>
    <w:rsid w:val="001349C8"/>
    <w:pPr>
      <w:numPr>
        <w:ilvl w:val="4"/>
        <w:numId w:val="3"/>
      </w:numPr>
      <w:spacing w:before="240"/>
      <w:outlineLvl w:val="4"/>
    </w:pPr>
    <w:rPr>
      <w:b/>
      <w:bCs/>
      <w:i/>
      <w:iCs/>
      <w:sz w:val="26"/>
      <w:szCs w:val="26"/>
    </w:rPr>
  </w:style>
  <w:style w:type="paragraph" w:styleId="Kop6">
    <w:name w:val="heading 6"/>
    <w:basedOn w:val="Standaard"/>
    <w:next w:val="Standaard"/>
    <w:qFormat/>
    <w:rsid w:val="001349C8"/>
    <w:pPr>
      <w:numPr>
        <w:ilvl w:val="5"/>
        <w:numId w:val="3"/>
      </w:numPr>
      <w:spacing w:before="240"/>
      <w:outlineLvl w:val="5"/>
    </w:pPr>
    <w:rPr>
      <w:rFonts w:ascii="Times New Roman" w:hAnsi="Times New Roman"/>
      <w:b/>
      <w:bCs/>
      <w:sz w:val="22"/>
      <w:szCs w:val="22"/>
    </w:rPr>
  </w:style>
  <w:style w:type="paragraph" w:styleId="Kop7">
    <w:name w:val="heading 7"/>
    <w:basedOn w:val="Standaard"/>
    <w:next w:val="Standaard"/>
    <w:qFormat/>
    <w:rsid w:val="001349C8"/>
    <w:pPr>
      <w:numPr>
        <w:ilvl w:val="6"/>
        <w:numId w:val="3"/>
      </w:numPr>
      <w:spacing w:before="240"/>
      <w:outlineLvl w:val="6"/>
    </w:pPr>
    <w:rPr>
      <w:rFonts w:ascii="Times New Roman" w:hAnsi="Times New Roman"/>
      <w:sz w:val="24"/>
    </w:rPr>
  </w:style>
  <w:style w:type="paragraph" w:styleId="Kop8">
    <w:name w:val="heading 8"/>
    <w:basedOn w:val="Standaard"/>
    <w:next w:val="Standaard"/>
    <w:qFormat/>
    <w:rsid w:val="001349C8"/>
    <w:pPr>
      <w:numPr>
        <w:ilvl w:val="7"/>
        <w:numId w:val="3"/>
      </w:numPr>
      <w:spacing w:before="240"/>
      <w:outlineLvl w:val="7"/>
    </w:pPr>
    <w:rPr>
      <w:rFonts w:ascii="Times New Roman" w:hAnsi="Times New Roman"/>
      <w:i/>
      <w:iCs/>
      <w:sz w:val="24"/>
    </w:rPr>
  </w:style>
  <w:style w:type="paragraph" w:styleId="Kop9">
    <w:name w:val="heading 9"/>
    <w:basedOn w:val="Standaard"/>
    <w:next w:val="Standaard"/>
    <w:qFormat/>
    <w:rsid w:val="001349C8"/>
    <w:pPr>
      <w:numPr>
        <w:ilvl w:val="8"/>
        <w:numId w:val="3"/>
      </w:numPr>
      <w:spacing w:before="240"/>
      <w:outlineLvl w:val="8"/>
    </w:pPr>
    <w:rPr>
      <w:rFonts w:ascii="Arial" w:hAnsi="Arial"/>
      <w:sz w:val="22"/>
      <w:szCs w:val="2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Hyperlink">
    <w:name w:val="Hyperlink"/>
    <w:basedOn w:val="Standaardalinea-lettertype"/>
    <w:semiHidden/>
    <w:rsid w:val="001349C8"/>
    <w:rPr>
      <w:color w:val="0000FF"/>
      <w:u w:val="single"/>
    </w:rPr>
  </w:style>
  <w:style w:type="character" w:styleId="Paginanummer">
    <w:name w:val="page number"/>
    <w:basedOn w:val="Standaardalinea-lettertype"/>
    <w:semiHidden/>
    <w:rsid w:val="001349C8"/>
  </w:style>
  <w:style w:type="paragraph" w:styleId="Ballontekst">
    <w:name w:val="Balloon Text"/>
    <w:basedOn w:val="Standaard"/>
    <w:semiHidden/>
    <w:rsid w:val="001349C8"/>
    <w:rPr>
      <w:rFonts w:cs="Tahoma"/>
      <w:sz w:val="16"/>
      <w:szCs w:val="16"/>
    </w:rPr>
  </w:style>
  <w:style w:type="character" w:customStyle="1" w:styleId="tabeltitel">
    <w:name w:val="tabel titel"/>
    <w:basedOn w:val="Standaardalinea-lettertype"/>
    <w:rsid w:val="001349C8"/>
    <w:rPr>
      <w:b/>
      <w:bCs/>
      <w:smallCaps/>
      <w:color w:val="000080"/>
      <w:sz w:val="3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abeltitelprojekt">
    <w:name w:val="tabel titel projekt"/>
    <w:basedOn w:val="Standaardalinea-lettertype"/>
    <w:rsid w:val="001349C8"/>
    <w:rPr>
      <w:b/>
      <w:bCs/>
      <w:smallCaps/>
      <w:color w:val="000080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CV">
    <w:name w:val="CV"/>
    <w:basedOn w:val="Standaard"/>
    <w:rsid w:val="001349C8"/>
    <w:pPr>
      <w:spacing w:before="120" w:after="120"/>
      <w:jc w:val="center"/>
    </w:pPr>
    <w:rPr>
      <w:rFonts w:cs="Arial"/>
      <w:b/>
      <w:bCs/>
      <w:smallCaps/>
      <w:color w:val="000080"/>
      <w:sz w:val="36"/>
      <w:szCs w:val="36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naam">
    <w:name w:val="naam"/>
    <w:basedOn w:val="Standaard"/>
    <w:rsid w:val="001349C8"/>
    <w:pPr>
      <w:jc w:val="center"/>
    </w:pPr>
    <w:rPr>
      <w:b/>
      <w:bCs/>
      <w:smallCaps/>
      <w:color w:val="000080"/>
      <w:sz w:val="32"/>
      <w:szCs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Koptekst">
    <w:name w:val="header"/>
    <w:basedOn w:val="Standaard"/>
    <w:semiHidden/>
    <w:rsid w:val="001349C8"/>
    <w:pPr>
      <w:tabs>
        <w:tab w:val="center" w:pos="4153"/>
        <w:tab w:val="right" w:pos="8306"/>
      </w:tabs>
    </w:pPr>
  </w:style>
  <w:style w:type="paragraph" w:styleId="Lijstopsomteken">
    <w:name w:val="List Bullet"/>
    <w:basedOn w:val="Standaard"/>
    <w:autoRedefine/>
    <w:semiHidden/>
    <w:rsid w:val="001349C8"/>
    <w:rPr>
      <w:lang w:val="nl-BE"/>
    </w:rPr>
  </w:style>
  <w:style w:type="character" w:styleId="Zwaar">
    <w:name w:val="Strong"/>
    <w:basedOn w:val="Standaardalinea-lettertype"/>
    <w:uiPriority w:val="22"/>
    <w:qFormat/>
    <w:rsid w:val="001349C8"/>
    <w:rPr>
      <w:b/>
      <w:bCs/>
    </w:rPr>
  </w:style>
  <w:style w:type="character" w:customStyle="1" w:styleId="commonbody">
    <w:name w:val="commonbody"/>
    <w:basedOn w:val="Standaardalinea-lettertype"/>
    <w:rsid w:val="001349C8"/>
  </w:style>
  <w:style w:type="paragraph" w:styleId="Lijstalinea">
    <w:name w:val="List Paragraph"/>
    <w:basedOn w:val="Standaard"/>
    <w:uiPriority w:val="34"/>
    <w:qFormat/>
    <w:rsid w:val="00417B3A"/>
    <w:pPr>
      <w:ind w:left="720"/>
      <w:contextualSpacing/>
    </w:pPr>
  </w:style>
  <w:style w:type="table" w:styleId="Tabelraster">
    <w:name w:val="Table Grid"/>
    <w:basedOn w:val="Standaardtabe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CV%20CRONOS\JPath\Copy%20of%20Template%20CV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F43A97C4752C4B96E5D41D7F09D6C4" ma:contentTypeVersion="20" ma:contentTypeDescription="Create a new document." ma:contentTypeScope="" ma:versionID="030448e80b4e9f1dddf826425b72a6bd">
  <xsd:schema xmlns:xsd="http://www.w3.org/2001/XMLSchema" xmlns:xs="http://www.w3.org/2001/XMLSchema" xmlns:p="http://schemas.microsoft.com/office/2006/metadata/properties" xmlns:ns2="d1388ae9-6e4d-4e91-a795-fc7f728f04dc" xmlns:ns3="10e7c5f8-61b0-4c32-95f4-9af20eaa095b" targetNamespace="http://schemas.microsoft.com/office/2006/metadata/properties" ma:root="true" ma:fieldsID="2bc2da2914506eddd1ace06649c1e4f5" ns2:_="" ns3:_="">
    <xsd:import namespace="d1388ae9-6e4d-4e91-a795-fc7f728f04dc"/>
    <xsd:import namespace="10e7c5f8-61b0-4c32-95f4-9af20eaa095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388ae9-6e4d-4e91-a795-fc7f728f04d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  <xsd:element name="TaxCatchAll" ma:index="25" nillable="true" ma:displayName="Taxonomy Catch All Column" ma:hidden="true" ma:list="{a390a2d2-eb83-498d-8247-839199b0130a}" ma:internalName="TaxCatchAll" ma:showField="CatchAllData" ma:web="d1388ae9-6e4d-4e91-a795-fc7f728f04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e7c5f8-61b0-4c32-95f4-9af20eaa0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2998bec-b809-4b7b-a52a-864659d8be8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1388ae9-6e4d-4e91-a795-fc7f728f04dc" xsi:nil="true"/>
    <lcf76f155ced4ddcb4097134ff3c332f xmlns="10e7c5f8-61b0-4c32-95f4-9af20eaa09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DFC5736-9C97-41A8-B6F6-B68F3728CE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388ae9-6e4d-4e91-a795-fc7f728f04dc"/>
    <ds:schemaRef ds:uri="10e7c5f8-61b0-4c32-95f4-9af20eaa09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4AC2AFB-8962-482B-B370-F6DE49EEEF6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388EC5-BA31-4859-A771-83CD105FE2E9}">
  <ds:schemaRefs>
    <ds:schemaRef ds:uri="http://schemas.microsoft.com/office/2006/metadata/properties"/>
    <ds:schemaRef ds:uri="http://schemas.microsoft.com/office/infopath/2007/PartnerControls"/>
    <ds:schemaRef ds:uri="d1388ae9-6e4d-4e91-a795-fc7f728f04dc"/>
    <ds:schemaRef ds:uri="10e7c5f8-61b0-4c32-95f4-9af20eaa09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Copy of Template CV.dot</Template>
  <TotalTime>173</TotalTime>
  <Pages>4</Pages>
  <Words>293</Words>
  <Characters>1617</Characters>
  <Application>Microsoft Office Word</Application>
  <DocSecurity>0</DocSecurity>
  <Lines>13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CV</vt:lpstr>
      <vt:lpstr>CV</vt:lpstr>
    </vt:vector>
  </TitlesOfParts>
  <Company>Integration Designers (Cronos)</Company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creator/>
  <cp:lastModifiedBy>Kevin De Boeck</cp:lastModifiedBy>
  <cp:revision>77</cp:revision>
  <cp:lastPrinted>2003-02-07T11:13:00Z</cp:lastPrinted>
  <dcterms:created xsi:type="dcterms:W3CDTF">2016-10-03T18:19:00Z</dcterms:created>
  <dcterms:modified xsi:type="dcterms:W3CDTF">2026-06-23T06:33:00Z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edrijf">
    <vt:lpwstr>Optis</vt:lpwstr>
  </property>
  <property fmtid="{D5CDD505-2E9C-101B-9397-08002B2CF9AE}" pid="3" name="department">
    <vt:lpwstr>Optis</vt:lpwstr>
  </property>
  <property fmtid="{D5CDD505-2E9C-101B-9397-08002B2CF9AE}" pid="4" name="email">
    <vt:lpwstr>Jurgen.VanOosterwijck@optis.be</vt:lpwstr>
  </property>
  <property fmtid="{D5CDD505-2E9C-101B-9397-08002B2CF9AE}" pid="5" name="ContentTypeId">
    <vt:lpwstr>0x0101001AF43A97C4752C4B96E5D41D7F09D6C4</vt:lpwstr>
  </property>
  <property fmtid="{D5CDD505-2E9C-101B-9397-08002B2CF9AE}" pid="6" name="MediaServiceImageTags">
    <vt:lpwstr/>
  </property>
</Properties>
</file>